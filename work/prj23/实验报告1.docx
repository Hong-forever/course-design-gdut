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3C872" w14:textId="77777777" w:rsidR="000F108F" w:rsidRPr="0030622A" w:rsidRDefault="009443A0" w:rsidP="00790450">
      <w:pPr>
        <w:spacing w:line="360" w:lineRule="auto"/>
        <w:ind w:firstLine="420"/>
        <w:rPr>
          <w:rFonts w:ascii="宋体" w:hAnsi="宋体" w:hint="eastAsia"/>
          <w:sz w:val="18"/>
        </w:rPr>
      </w:pPr>
      <w:bookmarkStart w:id="0" w:name="OLE_LINK84"/>
      <w:bookmarkStart w:id="1" w:name="OLE_LINK105"/>
      <w:bookmarkStart w:id="2" w:name="OLE_LINK88"/>
      <w:bookmarkStart w:id="3" w:name="OLE_LINK104"/>
      <w:bookmarkStart w:id="4" w:name="OLE_LINK5"/>
      <w:bookmarkStart w:id="5" w:name="OLE_LINK73"/>
      <w:bookmarkStart w:id="6" w:name="OLE_LINK17"/>
      <w:bookmarkStart w:id="7" w:name="OLE_LINK106"/>
      <w:bookmarkStart w:id="8" w:name="OLE_LINK89"/>
      <w:bookmarkStart w:id="9" w:name="OLE_LINK4"/>
      <w:bookmarkStart w:id="10" w:name="OLE_LINK37"/>
      <w:bookmarkStart w:id="11" w:name="OLE_LINK72"/>
      <w:bookmarkStart w:id="12" w:name="OLE_LINK11"/>
      <w:bookmarkStart w:id="13" w:name="OLE_LINK58"/>
      <w:bookmarkStart w:id="14" w:name="OLE_LINK62"/>
      <w:bookmarkStart w:id="15" w:name="OLE_LINK71"/>
      <w:bookmarkStart w:id="16" w:name="OLE_LINK85"/>
      <w:bookmarkStart w:id="17" w:name="OLE_LINK30"/>
      <w:bookmarkStart w:id="18" w:name="OLE_LINK75"/>
      <w:bookmarkStart w:id="19" w:name="OLE_LINK63"/>
      <w:bookmarkStart w:id="20" w:name="OLE_LINK1"/>
      <w:bookmarkStart w:id="21" w:name="OLE_LINK31"/>
      <w:bookmarkStart w:id="22" w:name="OLE_LINK12"/>
      <w:bookmarkStart w:id="23" w:name="OLE_LINK10"/>
      <w:bookmarkStart w:id="24" w:name="OLE_LINK95"/>
      <w:bookmarkStart w:id="25" w:name="OLE_LINK70"/>
      <w:bookmarkStart w:id="26" w:name="OLE_LINK32"/>
      <w:bookmarkStart w:id="27" w:name="OLE_LINK74"/>
      <w:r w:rsidRPr="0030622A">
        <w:rPr>
          <w:rFonts w:ascii="宋体" w:hAnsi="宋体"/>
          <w:noProof/>
        </w:rPr>
        <w:drawing>
          <wp:inline distT="0" distB="0" distL="0" distR="0" wp14:anchorId="0B7938E9" wp14:editId="4488FDFD">
            <wp:extent cx="682625" cy="671195"/>
            <wp:effectExtent l="0" t="0" r="0" b="0"/>
            <wp:docPr id="1" name="图片 17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B4DA" w14:textId="77777777" w:rsidR="000F108F" w:rsidRPr="0030622A" w:rsidRDefault="009443A0" w:rsidP="00790450">
      <w:pPr>
        <w:spacing w:line="360" w:lineRule="auto"/>
        <w:rPr>
          <w:rFonts w:ascii="宋体" w:hAnsi="宋体" w:hint="eastAsia"/>
          <w:sz w:val="110"/>
        </w:rPr>
      </w:pPr>
      <w:r w:rsidRPr="0030622A">
        <w:rPr>
          <w:rFonts w:ascii="宋体" w:hAnsi="宋体"/>
          <w:noProof/>
          <w:sz w:val="110"/>
        </w:rPr>
        <w:drawing>
          <wp:inline distT="0" distB="0" distL="0" distR="0" wp14:anchorId="5684A75A" wp14:editId="3A151CBC">
            <wp:extent cx="3165475" cy="891540"/>
            <wp:effectExtent l="0" t="0" r="0" b="0"/>
            <wp:docPr id="2" name="图片 3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xiaom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D733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8"/>
        </w:rPr>
      </w:pPr>
    </w:p>
    <w:p w14:paraId="68AFAEB8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36CEB7F7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课程名称： </w:t>
      </w:r>
    </w:p>
    <w:p w14:paraId="33744085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院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集成电路学院       </w:t>
      </w:r>
    </w:p>
    <w:p w14:paraId="0DDBF43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  <w:u w:val="single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专业班级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23级集成3班       </w:t>
      </w:r>
    </w:p>
    <w:p w14:paraId="4A351A9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号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3123009487  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</w:p>
    <w:p w14:paraId="724A755C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姓    名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黄海鸿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</w:t>
      </w:r>
    </w:p>
    <w:p w14:paraId="2D854E72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任课教师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叶武剑          </w:t>
      </w:r>
    </w:p>
    <w:p w14:paraId="6E1F4759" w14:textId="77777777" w:rsidR="000F108F" w:rsidRPr="0030622A" w:rsidRDefault="000F108F" w:rsidP="00790450">
      <w:pPr>
        <w:spacing w:line="360" w:lineRule="auto"/>
        <w:ind w:leftChars="857" w:left="1800" w:firstLineChars="395" w:firstLine="1269"/>
        <w:rPr>
          <w:rFonts w:ascii="宋体" w:hAnsi="宋体" w:hint="eastAsia"/>
          <w:b/>
          <w:bCs/>
          <w:color w:val="000000"/>
          <w:sz w:val="32"/>
          <w:szCs w:val="32"/>
        </w:rPr>
      </w:pPr>
    </w:p>
    <w:p w14:paraId="41011CAA" w14:textId="77777777" w:rsidR="000F108F" w:rsidRPr="0030622A" w:rsidRDefault="000F108F" w:rsidP="00790450">
      <w:pPr>
        <w:spacing w:line="360" w:lineRule="auto"/>
        <w:ind w:firstLine="2160"/>
        <w:rPr>
          <w:rFonts w:ascii="宋体" w:hAnsi="宋体" w:hint="eastAsia"/>
          <w:sz w:val="32"/>
          <w:u w:val="single"/>
        </w:rPr>
      </w:pPr>
    </w:p>
    <w:p w14:paraId="62B57EFF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67D5E34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137D61E1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4C20BFF7" w14:textId="77777777" w:rsidR="000F108F" w:rsidRPr="0030622A" w:rsidRDefault="00000000" w:rsidP="00790450">
      <w:pPr>
        <w:spacing w:line="360" w:lineRule="auto"/>
        <w:ind w:firstLine="420"/>
        <w:jc w:val="center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t>2024年10月</w:t>
      </w:r>
    </w:p>
    <w:p w14:paraId="1F714EA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58E35A65" w14:textId="77777777" w:rsidR="000F108F" w:rsidRPr="0030622A" w:rsidRDefault="00000000" w:rsidP="00790450">
      <w:pPr>
        <w:spacing w:line="360" w:lineRule="auto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br w:type="page"/>
      </w:r>
    </w:p>
    <w:p w14:paraId="250FCCF4" w14:textId="77777777" w:rsidR="000F108F" w:rsidRPr="0030622A" w:rsidRDefault="00000000" w:rsidP="00790450">
      <w:pPr>
        <w:numPr>
          <w:ilvl w:val="0"/>
          <w:numId w:val="1"/>
        </w:num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  <w:r w:rsidRPr="0030622A"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  <w:lastRenderedPageBreak/>
        <w:t>实验目的</w:t>
      </w:r>
    </w:p>
    <w:p w14:paraId="6A367492" w14:textId="77777777" w:rsidR="000F108F" w:rsidRPr="0030622A" w:rsidRDefault="00000000" w:rsidP="00790450">
      <w:pPr>
        <w:spacing w:line="360" w:lineRule="auto"/>
        <w:ind w:firstLine="420"/>
        <w:rPr>
          <w:rStyle w:val="apple-style-span"/>
          <w:rFonts w:ascii="宋体" w:hAnsi="宋体" w:hint="eastAsia"/>
          <w:color w:val="000000"/>
          <w:sz w:val="24"/>
          <w:szCs w:val="24"/>
        </w:rPr>
      </w:pPr>
      <w:r w:rsidRPr="0030622A">
        <w:rPr>
          <w:rFonts w:ascii="宋体" w:hAnsi="宋体" w:hint="eastAsia"/>
          <w:sz w:val="24"/>
        </w:rPr>
        <w:t>本实验课目的是使学生掌握C语言编程的常用方法，熟悉该语言中的语法、词法规则，为以后进行软件开发和学习后继专业课程打下基础。通过学习能够运用C语言中的各个知识点编写能完成一定功能的程序。训练学生进行复杂程序设计的技能和培养良好程序设计的习惯，其重要程度决不亚于知识的传授。把高级语言的学习与程序设计、上机实践紧密地结合起来，以提高学生能灵活运用新的知识分析问题和解决问题的能力。</w:t>
      </w:r>
    </w:p>
    <w:p w14:paraId="4622ED44" w14:textId="77777777" w:rsidR="000F108F" w:rsidRPr="0030622A" w:rsidRDefault="000F108F" w:rsidP="00790450">
      <w:p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</w:p>
    <w:p w14:paraId="44F51694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 xml:space="preserve">实验设备及条件 </w:t>
      </w:r>
    </w:p>
    <w:p w14:paraId="0970138C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理学馆实验室课室电脑</w:t>
      </w:r>
    </w:p>
    <w:p w14:paraId="2BAA84ED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软件：vscode</w:t>
      </w:r>
    </w:p>
    <w:p w14:paraId="47BA523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Cs/>
          <w:sz w:val="30"/>
          <w:szCs w:val="30"/>
        </w:rPr>
      </w:pPr>
    </w:p>
    <w:p w14:paraId="51F1B557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30"/>
          <w:szCs w:val="30"/>
        </w:rPr>
      </w:pPr>
    </w:p>
    <w:p w14:paraId="40C6B9E0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实验内容、实验程序设计、实验结果及结果分析</w:t>
      </w:r>
    </w:p>
    <w:p w14:paraId="22D5961A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实验内容：</w:t>
      </w:r>
    </w:p>
    <w:p w14:paraId="76EC211C" w14:textId="77777777" w:rsidR="000F108F" w:rsidRPr="0030622A" w:rsidRDefault="00000000" w:rsidP="0079045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《实验二：</w:t>
      </w:r>
      <w:r w:rsidRPr="0030622A">
        <w:rPr>
          <w:rFonts w:ascii="宋体" w:hAnsi="宋体" w:hint="eastAsia"/>
          <w:sz w:val="24"/>
          <w:szCs w:val="24"/>
        </w:rPr>
        <w:t>选择结构的程序设计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5BBF1BD1" w14:textId="77777777" w:rsidR="000F108F" w:rsidRPr="0030622A" w:rsidRDefault="00000000" w:rsidP="0079045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《实验三：</w:t>
      </w:r>
      <w:r w:rsidRPr="0030622A">
        <w:rPr>
          <w:rFonts w:ascii="宋体" w:hAnsi="宋体" w:hint="eastAsia"/>
          <w:sz w:val="24"/>
          <w:szCs w:val="24"/>
        </w:rPr>
        <w:t>循环结构的程序设计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4D9B0973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rPr>
          <w:rFonts w:ascii="宋体" w:hAnsi="宋体" w:cs="Courier New" w:hint="eastAsia"/>
          <w:kern w:val="0"/>
          <w:sz w:val="24"/>
          <w:szCs w:val="24"/>
        </w:rPr>
      </w:pPr>
    </w:p>
    <w:p w14:paraId="4FC66987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一：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《实验二：</w:t>
      </w:r>
      <w:r w:rsidRPr="0030622A">
        <w:rPr>
          <w:rFonts w:ascii="宋体" w:hAnsi="宋体" w:hint="eastAsia"/>
          <w:b/>
          <w:bCs/>
          <w:sz w:val="24"/>
          <w:szCs w:val="24"/>
        </w:rPr>
        <w:t>选择结构的程序设计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09CB3757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Pr="0030622A">
        <w:rPr>
          <w:rFonts w:ascii="宋体" w:hAnsi="宋体" w:cs="宋体" w:hint="eastAsia"/>
          <w:kern w:val="0"/>
          <w:lang w:val="pt-BR"/>
        </w:rPr>
        <w:t>判断方程ax</w:t>
      </w:r>
      <w:r w:rsidRPr="0030622A">
        <w:rPr>
          <w:rFonts w:ascii="宋体" w:hAnsi="宋体" w:cs="宋体" w:hint="eastAsia"/>
          <w:kern w:val="0"/>
          <w:vertAlign w:val="superscript"/>
          <w:lang w:val="pt-BR"/>
        </w:rPr>
        <w:t>2</w:t>
      </w:r>
      <w:r w:rsidRPr="0030622A">
        <w:rPr>
          <w:rFonts w:ascii="宋体" w:hAnsi="宋体" w:cs="宋体" w:hint="eastAsia"/>
          <w:kern w:val="0"/>
          <w:lang w:val="pt-BR"/>
        </w:rPr>
        <w:t>+bx+c=0有几个解，若有，则输出其解。</w:t>
      </w:r>
    </w:p>
    <w:p w14:paraId="5416A92B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464C90A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2981461F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5F6BE3A8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4909A069" w14:textId="77777777" w:rsidR="0039554A" w:rsidRPr="0030622A" w:rsidRDefault="0039554A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115BCA11" w14:textId="77777777" w:rsidR="0039554A" w:rsidRPr="0030622A" w:rsidRDefault="0039554A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963B390" w14:textId="77777777" w:rsidR="000F108F" w:rsidRDefault="00B329D7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宋体"/>
          <w:kern w:val="0"/>
          <w:lang w:val="pt-BR"/>
        </w:rPr>
        <w:tab/>
      </w:r>
      <w:r w:rsidRPr="0030622A">
        <w:rPr>
          <w:rFonts w:ascii="宋体" w:hAnsi="宋体" w:cs="宋体"/>
          <w:kern w:val="0"/>
          <w:lang w:val="pt-BR"/>
        </w:rPr>
        <w:tab/>
      </w:r>
    </w:p>
    <w:p w14:paraId="50EC566E" w14:textId="77777777" w:rsidR="0030622A" w:rsidRPr="0030622A" w:rsidRDefault="0030622A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</w:p>
    <w:p w14:paraId="15BC9FDE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</w:rPr>
      </w:pPr>
      <w:r w:rsidRPr="0030622A">
        <w:rPr>
          <w:rFonts w:ascii="宋体" w:hAnsi="宋体" w:cs="宋体" w:hint="eastAsia"/>
          <w:kern w:val="0"/>
        </w:rPr>
        <w:lastRenderedPageBreak/>
        <w:t>程序代码：</w:t>
      </w:r>
    </w:p>
    <w:p w14:paraId="004DBC54" w14:textId="77777777" w:rsidR="000F108F" w:rsidRPr="0030622A" w:rsidRDefault="009443A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53632" behindDoc="1" locked="0" layoutInCell="1" allowOverlap="1" wp14:anchorId="56FC277F" wp14:editId="22840CC1">
            <wp:simplePos x="0" y="0"/>
            <wp:positionH relativeFrom="column">
              <wp:posOffset>-628650</wp:posOffset>
            </wp:positionH>
            <wp:positionV relativeFrom="paragraph">
              <wp:posOffset>140970</wp:posOffset>
            </wp:positionV>
            <wp:extent cx="6490970" cy="3526790"/>
            <wp:effectExtent l="0" t="0" r="0" b="0"/>
            <wp:wrapThrough wrapText="bothSides">
              <wp:wrapPolygon edited="0">
                <wp:start x="0" y="0"/>
                <wp:lineTo x="0" y="21468"/>
                <wp:lineTo x="21554" y="21468"/>
                <wp:lineTo x="21554" y="0"/>
                <wp:lineTo x="0" y="0"/>
              </wp:wrapPolygon>
            </wp:wrapThrough>
            <wp:docPr id="6907734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E8A3A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1749B741" w14:textId="77777777" w:rsidR="000F108F" w:rsidRPr="0030622A" w:rsidRDefault="009443A0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inline distT="0" distB="0" distL="0" distR="0" wp14:anchorId="3EEA04E1" wp14:editId="32CA117E">
            <wp:extent cx="4259580" cy="688975"/>
            <wp:effectExtent l="0" t="0" r="0" b="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F4D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64950E6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45B14B24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3D9C8EC4" w14:textId="77777777" w:rsidR="00EB6D75" w:rsidRPr="0030622A" w:rsidRDefault="00EB6D75" w:rsidP="00790450">
      <w:pPr>
        <w:numPr>
          <w:ilvl w:val="0"/>
          <w:numId w:val="4"/>
        </w:numPr>
        <w:spacing w:line="360" w:lineRule="auto"/>
        <w:ind w:firstLine="42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0D0DDBE1" wp14:editId="67B8F6B1">
            <wp:simplePos x="0" y="0"/>
            <wp:positionH relativeFrom="column">
              <wp:posOffset>471306</wp:posOffset>
            </wp:positionH>
            <wp:positionV relativeFrom="paragraph">
              <wp:posOffset>392792</wp:posOffset>
            </wp:positionV>
            <wp:extent cx="2011680" cy="408305"/>
            <wp:effectExtent l="0" t="0" r="7620" b="0"/>
            <wp:wrapTopAndBottom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DD8EF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调用b的平方的时候，出现问题，b不是整型，所以不能使用b^2</w:t>
      </w:r>
    </w:p>
    <w:p w14:paraId="26181999" w14:textId="77777777" w:rsidR="000F108F" w:rsidRPr="0030622A" w:rsidRDefault="009443A0" w:rsidP="00790450">
      <w:pPr>
        <w:spacing w:line="360" w:lineRule="auto"/>
        <w:ind w:firstLine="42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3DDCC7BB" wp14:editId="59E72C32">
            <wp:simplePos x="0" y="0"/>
            <wp:positionH relativeFrom="column">
              <wp:posOffset>415925</wp:posOffset>
            </wp:positionH>
            <wp:positionV relativeFrom="paragraph">
              <wp:posOffset>29845</wp:posOffset>
            </wp:positionV>
            <wp:extent cx="2009775" cy="409575"/>
            <wp:effectExtent l="0" t="0" r="0" b="0"/>
            <wp:wrapThrough wrapText="bothSides">
              <wp:wrapPolygon edited="0">
                <wp:start x="0" y="0"/>
                <wp:lineTo x="0" y="21098"/>
                <wp:lineTo x="21498" y="21098"/>
                <wp:lineTo x="21498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AD515" w14:textId="77777777" w:rsidR="000F108F" w:rsidRPr="0030622A" w:rsidRDefault="000F108F" w:rsidP="00790450">
      <w:pPr>
        <w:spacing w:line="360" w:lineRule="auto"/>
        <w:ind w:firstLine="420"/>
        <w:rPr>
          <w:rFonts w:ascii="宋体" w:hAnsi="宋体" w:cs="黑体" w:hint="eastAsia"/>
          <w:bCs/>
          <w:sz w:val="24"/>
          <w:szCs w:val="24"/>
        </w:rPr>
      </w:pPr>
    </w:p>
    <w:p w14:paraId="1FED3995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cs="黑体" w:hint="eastAsia"/>
          <w:b/>
          <w:sz w:val="24"/>
          <w:szCs w:val="24"/>
        </w:rPr>
      </w:pPr>
      <w:r w:rsidRPr="0030622A">
        <w:rPr>
          <w:rFonts w:ascii="宋体" w:hAnsi="宋体" w:cs="黑体" w:hint="eastAsia"/>
          <w:b/>
          <w:sz w:val="24"/>
          <w:szCs w:val="24"/>
        </w:rPr>
        <w:t>解决</w:t>
      </w:r>
      <w:r w:rsidRPr="0030622A">
        <w:rPr>
          <w:rFonts w:ascii="宋体" w:hAnsi="宋体" w:cs="黑体" w:hint="eastAsia"/>
          <w:bCs/>
          <w:sz w:val="24"/>
          <w:szCs w:val="24"/>
        </w:rPr>
        <w:t>：</w:t>
      </w:r>
      <w:r w:rsidRPr="0030622A">
        <w:rPr>
          <w:rFonts w:ascii="宋体" w:hAnsi="宋体" w:cs="黑体" w:hint="eastAsia"/>
          <w:b/>
          <w:sz w:val="24"/>
          <w:szCs w:val="24"/>
          <w:highlight w:val="yellow"/>
        </w:rPr>
        <w:t>使用函数pow（b, 2）或者直接b*b</w:t>
      </w:r>
    </w:p>
    <w:p w14:paraId="6AC6D062" w14:textId="77777777" w:rsidR="000F108F" w:rsidRPr="0030622A" w:rsidRDefault="000F108F" w:rsidP="00790450">
      <w:pPr>
        <w:spacing w:beforeLines="129" w:before="402" w:afterLines="34" w:after="106" w:line="360" w:lineRule="auto"/>
        <w:ind w:firstLine="420"/>
        <w:rPr>
          <w:rFonts w:ascii="宋体" w:hAnsi="宋体" w:hint="eastAsia"/>
          <w:sz w:val="24"/>
          <w:szCs w:val="24"/>
        </w:rPr>
      </w:pPr>
    </w:p>
    <w:p w14:paraId="683535D6" w14:textId="77777777" w:rsidR="000F108F" w:rsidRPr="0030622A" w:rsidRDefault="009443A0" w:rsidP="00790450">
      <w:pPr>
        <w:numPr>
          <w:ilvl w:val="0"/>
          <w:numId w:val="4"/>
        </w:numPr>
        <w:spacing w:beforeLines="129" w:before="402" w:afterLines="34" w:after="106" w:line="360" w:lineRule="auto"/>
        <w:ind w:firstLine="420"/>
        <w:rPr>
          <w:rFonts w:ascii="宋体" w:hAnsi="宋体" w:hint="eastAsia"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1" locked="0" layoutInCell="1" allowOverlap="1" wp14:anchorId="14975D26" wp14:editId="0DDD2C43">
            <wp:simplePos x="0" y="0"/>
            <wp:positionH relativeFrom="column">
              <wp:posOffset>410845</wp:posOffset>
            </wp:positionH>
            <wp:positionV relativeFrom="paragraph">
              <wp:posOffset>139700</wp:posOffset>
            </wp:positionV>
            <wp:extent cx="1838325" cy="438150"/>
            <wp:effectExtent l="0" t="0" r="0" b="0"/>
            <wp:wrapThrough wrapText="bothSides">
              <wp:wrapPolygon edited="0">
                <wp:start x="0" y="0"/>
                <wp:lineTo x="0" y="20661"/>
                <wp:lineTo x="21488" y="20661"/>
                <wp:lineTo x="21488" y="0"/>
                <wp:lineTo x="0" y="0"/>
              </wp:wrapPolygon>
            </wp:wrapThrough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F44DB" w14:textId="77777777" w:rsidR="00EB6D75" w:rsidRPr="0030622A" w:rsidRDefault="00EB6D75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78F7B551" wp14:editId="51F3E05B">
            <wp:simplePos x="0" y="0"/>
            <wp:positionH relativeFrom="column">
              <wp:posOffset>54610</wp:posOffset>
            </wp:positionH>
            <wp:positionV relativeFrom="paragraph">
              <wp:posOffset>404495</wp:posOffset>
            </wp:positionV>
            <wp:extent cx="5069840" cy="416560"/>
            <wp:effectExtent l="0" t="0" r="0" b="254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E177E6" w14:textId="77777777" w:rsidR="00EB6D75" w:rsidRPr="0030622A" w:rsidRDefault="00EB6D75" w:rsidP="00790450">
      <w:pPr>
        <w:spacing w:line="360" w:lineRule="auto"/>
        <w:ind w:firstLineChars="100" w:firstLine="240"/>
        <w:rPr>
          <w:rFonts w:ascii="宋体" w:hAnsi="宋体" w:cs="黑体" w:hint="eastAsia"/>
          <w:bCs/>
          <w:sz w:val="24"/>
          <w:szCs w:val="24"/>
        </w:rPr>
      </w:pPr>
    </w:p>
    <w:p w14:paraId="5DC1936F" w14:textId="77777777" w:rsidR="000F108F" w:rsidRPr="0030622A" w:rsidRDefault="00000000" w:rsidP="00790450">
      <w:pPr>
        <w:spacing w:line="360" w:lineRule="auto"/>
        <w:ind w:firstLineChars="100" w:firstLine="24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缺少右引号，原因是右引号为中文右引号。</w:t>
      </w:r>
    </w:p>
    <w:p w14:paraId="66420434" w14:textId="77777777" w:rsidR="000F108F" w:rsidRPr="0030622A" w:rsidRDefault="00000000" w:rsidP="00790450">
      <w:pPr>
        <w:spacing w:line="360" w:lineRule="auto"/>
        <w:ind w:firstLineChars="100" w:firstLine="241"/>
        <w:rPr>
          <w:rFonts w:ascii="宋体" w:hAnsi="宋体" w:cs="黑体" w:hint="eastAsia"/>
          <w:b/>
          <w:sz w:val="24"/>
          <w:szCs w:val="24"/>
        </w:rPr>
      </w:pPr>
      <w:r w:rsidRPr="0030622A">
        <w:rPr>
          <w:rFonts w:ascii="宋体" w:hAnsi="宋体" w:cs="黑体" w:hint="eastAsia"/>
          <w:b/>
          <w:sz w:val="24"/>
          <w:szCs w:val="24"/>
        </w:rPr>
        <w:t>解决</w:t>
      </w:r>
      <w:r w:rsidRPr="0030622A">
        <w:rPr>
          <w:rFonts w:ascii="宋体" w:hAnsi="宋体" w:cs="黑体" w:hint="eastAsia"/>
          <w:bCs/>
          <w:sz w:val="24"/>
          <w:szCs w:val="24"/>
        </w:rPr>
        <w:t>：</w:t>
      </w:r>
      <w:r w:rsidRPr="0030622A">
        <w:rPr>
          <w:rFonts w:ascii="宋体" w:hAnsi="宋体" w:cs="黑体" w:hint="eastAsia"/>
          <w:b/>
          <w:sz w:val="24"/>
          <w:szCs w:val="24"/>
          <w:highlight w:val="yellow"/>
        </w:rPr>
        <w:t>改成英文引号</w:t>
      </w:r>
    </w:p>
    <w:p w14:paraId="0DA83AE6" w14:textId="77777777" w:rsidR="000F108F" w:rsidRPr="0030622A" w:rsidRDefault="00EB6D75" w:rsidP="00790450">
      <w:pPr>
        <w:numPr>
          <w:ilvl w:val="0"/>
          <w:numId w:val="4"/>
        </w:numPr>
        <w:spacing w:line="360" w:lineRule="auto"/>
        <w:ind w:firstLine="42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13F2EDAF" wp14:editId="69951841">
            <wp:simplePos x="0" y="0"/>
            <wp:positionH relativeFrom="column">
              <wp:posOffset>238760</wp:posOffset>
            </wp:positionH>
            <wp:positionV relativeFrom="paragraph">
              <wp:posOffset>356870</wp:posOffset>
            </wp:positionV>
            <wp:extent cx="3448050" cy="647700"/>
            <wp:effectExtent l="0" t="0" r="0" b="0"/>
            <wp:wrapTopAndBottom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854A3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3103A4D7" w14:textId="77777777" w:rsidR="000F108F" w:rsidRPr="0030622A" w:rsidRDefault="00000000" w:rsidP="00790450">
      <w:pPr>
        <w:spacing w:line="360" w:lineRule="auto"/>
        <w:ind w:firstLineChars="100" w:firstLine="24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无论输入什么值，输出结果总为这个</w:t>
      </w:r>
      <w:r w:rsidR="00EB6D75" w:rsidRPr="0030622A">
        <w:rPr>
          <w:rFonts w:ascii="宋体" w:hAnsi="宋体" w:cs="黑体" w:hint="eastAsia"/>
          <w:bCs/>
          <w:sz w:val="24"/>
          <w:szCs w:val="24"/>
        </w:rPr>
        <w:t>“nan”</w:t>
      </w:r>
    </w:p>
    <w:p w14:paraId="73D7ABB6" w14:textId="77777777" w:rsidR="000F108F" w:rsidRPr="0030622A" w:rsidRDefault="000F108F" w:rsidP="00790450">
      <w:pPr>
        <w:spacing w:line="360" w:lineRule="auto"/>
        <w:ind w:firstLineChars="100" w:firstLine="240"/>
        <w:rPr>
          <w:rFonts w:ascii="宋体" w:hAnsi="宋体" w:cs="黑体" w:hint="eastAsia"/>
          <w:bCs/>
          <w:sz w:val="24"/>
          <w:szCs w:val="24"/>
        </w:rPr>
      </w:pPr>
    </w:p>
    <w:p w14:paraId="33E35CA1" w14:textId="77777777" w:rsidR="007E7C9E" w:rsidRPr="0030622A" w:rsidRDefault="007E7C9E" w:rsidP="00790450">
      <w:pPr>
        <w:spacing w:line="360" w:lineRule="auto"/>
        <w:ind w:firstLineChars="100" w:firstLine="241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b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17D072F9" wp14:editId="32D76983">
            <wp:simplePos x="0" y="0"/>
            <wp:positionH relativeFrom="column">
              <wp:posOffset>54610</wp:posOffset>
            </wp:positionH>
            <wp:positionV relativeFrom="paragraph">
              <wp:posOffset>390525</wp:posOffset>
            </wp:positionV>
            <wp:extent cx="5270500" cy="581660"/>
            <wp:effectExtent l="0" t="0" r="6350" b="8890"/>
            <wp:wrapTopAndBottom/>
            <wp:docPr id="2484557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22A">
        <w:rPr>
          <w:rFonts w:ascii="宋体" w:hAnsi="宋体" w:cs="黑体" w:hint="eastAsia"/>
          <w:b/>
          <w:sz w:val="24"/>
          <w:szCs w:val="24"/>
        </w:rPr>
        <w:t>解决</w:t>
      </w:r>
      <w:r w:rsidRPr="0030622A">
        <w:rPr>
          <w:rFonts w:ascii="宋体" w:hAnsi="宋体" w:cs="黑体" w:hint="eastAsia"/>
          <w:bCs/>
          <w:sz w:val="24"/>
          <w:szCs w:val="24"/>
        </w:rPr>
        <w:t>：</w:t>
      </w:r>
    </w:p>
    <w:p w14:paraId="34655B8A" w14:textId="77777777" w:rsidR="000F108F" w:rsidRPr="0030622A" w:rsidRDefault="00000000" w:rsidP="00790450">
      <w:pPr>
        <w:spacing w:line="360" w:lineRule="auto"/>
        <w:ind w:firstLineChars="100" w:firstLine="24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经过多次检查，发现abs()函数是求整型数的绝对值，改成fabs（），同时条件2不能调用fabs()函数，否则else语句</w:t>
      </w:r>
      <w:r w:rsidR="007E7C9E" w:rsidRPr="0030622A">
        <w:rPr>
          <w:rFonts w:ascii="宋体" w:hAnsi="宋体" w:cs="黑体" w:hint="eastAsia"/>
          <w:bCs/>
          <w:sz w:val="24"/>
          <w:szCs w:val="24"/>
          <w:highlight w:val="yellow"/>
        </w:rPr>
        <w:t>情况</w:t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不会出现，并且结果会出现上述情况</w:t>
      </w:r>
    </w:p>
    <w:p w14:paraId="2F7588D0" w14:textId="77777777" w:rsidR="000F108F" w:rsidRPr="0030622A" w:rsidRDefault="009443A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0CF7A321" wp14:editId="1339E8FB">
            <wp:simplePos x="0" y="0"/>
            <wp:positionH relativeFrom="column">
              <wp:posOffset>-94615</wp:posOffset>
            </wp:positionH>
            <wp:positionV relativeFrom="paragraph">
              <wp:posOffset>208280</wp:posOffset>
            </wp:positionV>
            <wp:extent cx="5272405" cy="1215390"/>
            <wp:effectExtent l="0" t="0" r="0" b="0"/>
            <wp:wrapThrough wrapText="bothSides">
              <wp:wrapPolygon edited="0">
                <wp:start x="0" y="0"/>
                <wp:lineTo x="0" y="21329"/>
                <wp:lineTo x="21540" y="21329"/>
                <wp:lineTo x="21540" y="0"/>
                <wp:lineTo x="0" y="0"/>
              </wp:wrapPolygon>
            </wp:wrapThrough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E5892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解决上述情况后，程序修改完成，结果正确</w:t>
      </w:r>
    </w:p>
    <w:p w14:paraId="0068BE0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4D4F8024" w14:textId="77777777" w:rsidR="007E7C9E" w:rsidRPr="0030622A" w:rsidRDefault="00000000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题目2：</w:t>
      </w:r>
    </w:p>
    <w:p w14:paraId="7DF3BE3E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0AD63E99" w14:textId="77777777" w:rsidR="007E7C9E" w:rsidRPr="0030622A" w:rsidRDefault="00000000" w:rsidP="00790450">
      <w:pPr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 w:cs="宋体" w:hint="eastAsia"/>
          <w:kern w:val="0"/>
          <w:sz w:val="24"/>
          <w:szCs w:val="24"/>
          <w:lang w:val="pt-BR"/>
        </w:rPr>
        <w:lastRenderedPageBreak/>
        <w:t>假设要求设计一菜单如下：</w:t>
      </w:r>
    </w:p>
    <w:p w14:paraId="582C209D" w14:textId="77777777" w:rsidR="000F108F" w:rsidRPr="0030622A" w:rsidRDefault="00000000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                      主  菜  单</w:t>
      </w:r>
    </w:p>
    <w:p w14:paraId="2FEC073F" w14:textId="77777777" w:rsidR="000F108F" w:rsidRPr="0030622A" w:rsidRDefault="00000000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                     1--------汉字</w:t>
      </w:r>
    </w:p>
    <w:p w14:paraId="0CDEB80F" w14:textId="77777777" w:rsidR="000F108F" w:rsidRPr="0030622A" w:rsidRDefault="00000000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                     2--------拼音</w:t>
      </w:r>
    </w:p>
    <w:p w14:paraId="5747C574" w14:textId="77777777" w:rsidR="000F108F" w:rsidRPr="0030622A" w:rsidRDefault="00000000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                     3--------英文</w:t>
      </w:r>
    </w:p>
    <w:p w14:paraId="776EE135" w14:textId="77777777" w:rsidR="007E7C9E" w:rsidRPr="0030622A" w:rsidRDefault="007E7C9E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</w:p>
    <w:p w14:paraId="73C2A7EF" w14:textId="77777777" w:rsidR="000F108F" w:rsidRPr="0030622A" w:rsidRDefault="009443A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2FAB9D4E" wp14:editId="65BE950C">
            <wp:simplePos x="0" y="0"/>
            <wp:positionH relativeFrom="column">
              <wp:posOffset>-371475</wp:posOffset>
            </wp:positionH>
            <wp:positionV relativeFrom="paragraph">
              <wp:posOffset>358140</wp:posOffset>
            </wp:positionV>
            <wp:extent cx="5611495" cy="3943985"/>
            <wp:effectExtent l="0" t="0" r="0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0DB17B6E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6CD8EB52" w14:textId="77777777" w:rsidR="000F108F" w:rsidRPr="0030622A" w:rsidRDefault="009443A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inline distT="0" distB="0" distL="0" distR="0" wp14:anchorId="5B68D3C9" wp14:editId="5F91AB79">
            <wp:extent cx="2216785" cy="1191895"/>
            <wp:effectExtent l="0" t="0" r="0" b="0"/>
            <wp:docPr id="55516165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AA1D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25330828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31CCB668" w14:textId="77777777" w:rsidR="000F108F" w:rsidRPr="0030622A" w:rsidRDefault="00000000" w:rsidP="00790450">
      <w:pPr>
        <w:numPr>
          <w:ilvl w:val="0"/>
          <w:numId w:val="5"/>
        </w:num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缺少break，当i=1时不会跳出，会执行到下一个break出现，即会输出中国</w:t>
      </w:r>
      <w:r w:rsidRPr="0030622A">
        <w:rPr>
          <w:rFonts w:ascii="宋体" w:hAnsi="宋体" w:cs="黑体" w:hint="eastAsia"/>
          <w:bCs/>
          <w:sz w:val="24"/>
          <w:szCs w:val="24"/>
        </w:rPr>
        <w:lastRenderedPageBreak/>
        <w:t>和ZHONGGUO。</w:t>
      </w:r>
    </w:p>
    <w:p w14:paraId="157E7F63" w14:textId="77777777" w:rsidR="000F108F" w:rsidRPr="0030622A" w:rsidRDefault="009443A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726C188C" wp14:editId="37F699A9">
            <wp:simplePos x="0" y="0"/>
            <wp:positionH relativeFrom="column">
              <wp:posOffset>-42545</wp:posOffset>
            </wp:positionH>
            <wp:positionV relativeFrom="paragraph">
              <wp:posOffset>288290</wp:posOffset>
            </wp:positionV>
            <wp:extent cx="5270500" cy="1744345"/>
            <wp:effectExtent l="0" t="0" r="0" b="0"/>
            <wp:wrapTopAndBottom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E9B702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 w14:paraId="111E8A7E" w14:textId="77777777" w:rsidR="000F108F" w:rsidRPr="0030622A" w:rsidRDefault="00000000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/>
          <w:sz w:val="24"/>
          <w:szCs w:val="24"/>
        </w:rPr>
        <w:t>解决</w:t>
      </w:r>
      <w:r w:rsidRPr="0030622A">
        <w:rPr>
          <w:rFonts w:ascii="宋体" w:hAnsi="宋体" w:cs="黑体" w:hint="eastAsia"/>
          <w:bCs/>
          <w:sz w:val="24"/>
          <w:szCs w:val="24"/>
        </w:rPr>
        <w:t>：</w:t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每个选择都必须添加break。</w:t>
      </w:r>
    </w:p>
    <w:p w14:paraId="5BB3B12E" w14:textId="77777777" w:rsidR="007E7C9E" w:rsidRPr="0030622A" w:rsidRDefault="007E7C9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17A10E66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解决上述情况后，程序修改完成，结果正确</w:t>
      </w:r>
    </w:p>
    <w:p w14:paraId="18B22CFC" w14:textId="77777777" w:rsidR="000F108F" w:rsidRPr="0030622A" w:rsidRDefault="000F108F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6746F6E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</w:t>
      </w:r>
      <w:r w:rsidR="00B07460"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练习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1：</w:t>
      </w:r>
      <w:r w:rsidR="00CB7E89"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判断一年份是不是闰年</w:t>
      </w:r>
    </w:p>
    <w:p w14:paraId="3BE3850F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22746FD6" w14:textId="77777777" w:rsidR="007E7C9E" w:rsidRPr="0030622A" w:rsidRDefault="00A475B5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0A71CA54" wp14:editId="4A6BBB80">
            <wp:simplePos x="0" y="0"/>
            <wp:positionH relativeFrom="column">
              <wp:posOffset>-133294</wp:posOffset>
            </wp:positionH>
            <wp:positionV relativeFrom="paragraph">
              <wp:posOffset>311150</wp:posOffset>
            </wp:positionV>
            <wp:extent cx="5205730" cy="4525645"/>
            <wp:effectExtent l="0" t="0" r="0" b="8255"/>
            <wp:wrapTopAndBottom/>
            <wp:docPr id="190924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6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C9E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67F320FC" w14:textId="77777777" w:rsidR="00A475B5" w:rsidRPr="0030622A" w:rsidRDefault="00A475B5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75453EE2" w14:textId="77777777" w:rsidR="007E7C9E" w:rsidRPr="0030622A" w:rsidRDefault="007E7C9E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7C8A4E0C" w14:textId="77777777" w:rsidR="007E7C9E" w:rsidRPr="0030622A" w:rsidRDefault="00A2597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71040" behindDoc="0" locked="0" layoutInCell="1" allowOverlap="1" wp14:anchorId="2205062D" wp14:editId="35CABCAC">
            <wp:simplePos x="0" y="0"/>
            <wp:positionH relativeFrom="column">
              <wp:posOffset>1148715</wp:posOffset>
            </wp:positionH>
            <wp:positionV relativeFrom="paragraph">
              <wp:posOffset>40005</wp:posOffset>
            </wp:positionV>
            <wp:extent cx="2279650" cy="527050"/>
            <wp:effectExtent l="0" t="0" r="6350" b="6350"/>
            <wp:wrapThrough wrapText="bothSides">
              <wp:wrapPolygon edited="0">
                <wp:start x="0" y="0"/>
                <wp:lineTo x="0" y="21080"/>
                <wp:lineTo x="21480" y="21080"/>
                <wp:lineTo x="21480" y="0"/>
                <wp:lineTo x="0" y="0"/>
              </wp:wrapPolygon>
            </wp:wrapThrough>
            <wp:docPr id="66046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7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11C91" w14:textId="77777777" w:rsidR="007E7C9E" w:rsidRPr="0030622A" w:rsidRDefault="007E7C9E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3711CA68" w14:textId="77777777" w:rsidR="00A25970" w:rsidRPr="0030622A" w:rsidRDefault="00A2597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408EC88E" w14:textId="77777777" w:rsidR="007E7C9E" w:rsidRPr="0030622A" w:rsidRDefault="00F554BD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73088" behindDoc="0" locked="0" layoutInCell="1" allowOverlap="1" wp14:anchorId="3DB4E189" wp14:editId="5F3D1072">
            <wp:simplePos x="0" y="0"/>
            <wp:positionH relativeFrom="column">
              <wp:posOffset>321945</wp:posOffset>
            </wp:positionH>
            <wp:positionV relativeFrom="paragraph">
              <wp:posOffset>559944</wp:posOffset>
            </wp:positionV>
            <wp:extent cx="3802380" cy="1559560"/>
            <wp:effectExtent l="0" t="0" r="7620" b="2540"/>
            <wp:wrapTopAndBottom/>
            <wp:docPr id="92655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C9E"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40B0C215" w14:textId="77777777" w:rsidR="007E7C9E" w:rsidRPr="0030622A" w:rsidRDefault="007E7C9E" w:rsidP="00790450">
      <w:pPr>
        <w:pStyle w:val="af1"/>
        <w:numPr>
          <w:ilvl w:val="0"/>
          <w:numId w:val="6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</w:p>
    <w:p w14:paraId="581278F1" w14:textId="77777777" w:rsidR="007E7C9E" w:rsidRPr="0030622A" w:rsidRDefault="00F554BD" w:rsidP="00790450">
      <w:pPr>
        <w:spacing w:line="360" w:lineRule="auto"/>
        <w:ind w:firstLineChars="200" w:firstLine="48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漏了第二层else判断，导致当输入2100时没有输出</w:t>
      </w:r>
    </w:p>
    <w:p w14:paraId="57B6A32B" w14:textId="77777777" w:rsidR="007E7C9E" w:rsidRPr="0030622A" w:rsidRDefault="007E7C9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/>
          <w:sz w:val="24"/>
          <w:szCs w:val="24"/>
        </w:rPr>
        <w:lastRenderedPageBreak/>
        <w:t>解决</w:t>
      </w:r>
      <w:r w:rsidRPr="0030622A">
        <w:rPr>
          <w:rFonts w:ascii="宋体" w:hAnsi="宋体" w:cs="黑体" w:hint="eastAsia"/>
          <w:bCs/>
          <w:sz w:val="24"/>
          <w:szCs w:val="24"/>
        </w:rPr>
        <w:t>：</w:t>
      </w:r>
      <w:r w:rsidR="00A25970" w:rsidRPr="0030622A">
        <w:rPr>
          <w:rFonts w:ascii="宋体" w:hAnsi="宋体" w:cs="黑体"/>
          <w:bCs/>
          <w:sz w:val="24"/>
          <w:szCs w:val="24"/>
        </w:rPr>
        <w:t xml:space="preserve"> </w:t>
      </w:r>
    </w:p>
    <w:p w14:paraId="149E9EDC" w14:textId="77777777" w:rsidR="007E7C9E" w:rsidRPr="0030622A" w:rsidRDefault="003044A4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75136" behindDoc="0" locked="0" layoutInCell="1" allowOverlap="1" wp14:anchorId="44ACD0C9" wp14:editId="34D29406">
            <wp:simplePos x="0" y="0"/>
            <wp:positionH relativeFrom="column">
              <wp:posOffset>137795</wp:posOffset>
            </wp:positionH>
            <wp:positionV relativeFrom="paragraph">
              <wp:posOffset>67945</wp:posOffset>
            </wp:positionV>
            <wp:extent cx="4698365" cy="1456690"/>
            <wp:effectExtent l="0" t="0" r="6985" b="0"/>
            <wp:wrapTopAndBottom/>
            <wp:docPr id="1901750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0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622A">
        <w:rPr>
          <w:rFonts w:ascii="宋体" w:hAnsi="宋体" w:cs="黑体"/>
          <w:bCs/>
          <w:sz w:val="24"/>
          <w:szCs w:val="24"/>
        </w:rPr>
        <w:tab/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添加一种情况判断</w:t>
      </w:r>
    </w:p>
    <w:p w14:paraId="24412987" w14:textId="77777777" w:rsidR="007E7C9E" w:rsidRPr="0030622A" w:rsidRDefault="007E7C9E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解决上述情况后，程序修改完成，结果正确</w:t>
      </w:r>
    </w:p>
    <w:p w14:paraId="72E2DE15" w14:textId="77777777" w:rsidR="003044A4" w:rsidRPr="0030622A" w:rsidRDefault="003044A4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046EB4C2" w14:textId="77777777" w:rsidR="003044A4" w:rsidRPr="0030622A" w:rsidRDefault="003044A4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课后练习2：从键盘上输入1-7之间的数字，输出表示一个星期中对应某一天的英文单词</w:t>
      </w:r>
    </w:p>
    <w:p w14:paraId="261923F6" w14:textId="77777777" w:rsidR="003044A4" w:rsidRPr="0030622A" w:rsidRDefault="003044A4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2D8551A9" w14:textId="77777777" w:rsidR="003044A4" w:rsidRPr="0030622A" w:rsidRDefault="003044A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6E9A8A32" w14:textId="77777777" w:rsidR="003044A4" w:rsidRPr="0030622A" w:rsidRDefault="0010269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77184" behindDoc="0" locked="0" layoutInCell="1" allowOverlap="1" wp14:anchorId="0D857E54" wp14:editId="554C0F5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3640455"/>
            <wp:effectExtent l="0" t="0" r="2540" b="0"/>
            <wp:wrapThrough wrapText="bothSides">
              <wp:wrapPolygon edited="0">
                <wp:start x="0" y="0"/>
                <wp:lineTo x="0" y="21476"/>
                <wp:lineTo x="21532" y="21476"/>
                <wp:lineTo x="21532" y="0"/>
                <wp:lineTo x="0" y="0"/>
              </wp:wrapPolygon>
            </wp:wrapThrough>
            <wp:docPr id="625262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2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49D25" w14:textId="77777777" w:rsidR="003044A4" w:rsidRPr="0030622A" w:rsidRDefault="003044A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60FD6D61" w14:textId="77777777" w:rsidR="00830B19" w:rsidRPr="0030622A" w:rsidRDefault="003C191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61F4761C" wp14:editId="7A63E849">
            <wp:simplePos x="0" y="0"/>
            <wp:positionH relativeFrom="column">
              <wp:posOffset>734645</wp:posOffset>
            </wp:positionH>
            <wp:positionV relativeFrom="paragraph">
              <wp:posOffset>252730</wp:posOffset>
            </wp:positionV>
            <wp:extent cx="2971800" cy="660400"/>
            <wp:effectExtent l="0" t="0" r="0" b="6350"/>
            <wp:wrapTopAndBottom/>
            <wp:docPr id="1415969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B19" w:rsidRPr="0030622A">
        <w:rPr>
          <w:rFonts w:ascii="宋体" w:hAnsi="宋体" w:cs="宋体" w:hint="eastAsia"/>
          <w:kern w:val="0"/>
          <w:sz w:val="24"/>
          <w:szCs w:val="24"/>
        </w:rPr>
        <w:t>运行结果：</w:t>
      </w:r>
    </w:p>
    <w:p w14:paraId="755A1361" w14:textId="77777777" w:rsidR="00830B19" w:rsidRPr="0030622A" w:rsidRDefault="00830B19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1BA654B8" w14:textId="77777777" w:rsidR="003044A4" w:rsidRPr="0030622A" w:rsidRDefault="00830B19" w:rsidP="0079045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570CE0A6" w14:textId="77777777" w:rsidR="00830B19" w:rsidRPr="0030622A" w:rsidRDefault="00830B19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编写以及运行过程中未遇到问题。</w:t>
      </w:r>
    </w:p>
    <w:p w14:paraId="241316EC" w14:textId="77777777" w:rsidR="003044A4" w:rsidRPr="0030622A" w:rsidRDefault="003044A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17AE4B31" w14:textId="77777777" w:rsidR="00C65822" w:rsidRPr="00C65822" w:rsidRDefault="00C65822" w:rsidP="00C65822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C65822">
        <w:rPr>
          <w:rFonts w:ascii="宋体" w:hAnsi="宋体" w:cs="黑体" w:hint="eastAsia"/>
          <w:bCs/>
          <w:sz w:val="24"/>
          <w:szCs w:val="24"/>
          <w:lang w:val="pt-BR"/>
        </w:rPr>
        <w:t>【实验分析与讨论</w:t>
      </w:r>
      <w:r w:rsidRPr="00C65822">
        <w:rPr>
          <w:rFonts w:ascii="宋体" w:hAnsi="宋体" w:cs="黑体"/>
          <w:bCs/>
          <w:sz w:val="24"/>
          <w:szCs w:val="24"/>
          <w:lang w:val="pt-BR"/>
        </w:rPr>
        <w:t>】</w:t>
      </w:r>
    </w:p>
    <w:p w14:paraId="14875359" w14:textId="2B03E71B" w:rsidR="00C65822" w:rsidRPr="00C65822" w:rsidRDefault="00C65822" w:rsidP="00C65822">
      <w:pPr>
        <w:spacing w:line="360" w:lineRule="auto"/>
        <w:rPr>
          <w:rFonts w:ascii="宋体" w:hAnsi="宋体" w:cs="黑体"/>
          <w:bCs/>
          <w:sz w:val="24"/>
          <w:szCs w:val="24"/>
        </w:rPr>
      </w:pPr>
      <w:r w:rsidRPr="00C65822">
        <w:rPr>
          <w:rFonts w:ascii="宋体" w:hAnsi="宋体" w:cs="黑体" w:hint="eastAsia"/>
          <w:bCs/>
          <w:sz w:val="24"/>
          <w:szCs w:val="24"/>
        </w:rPr>
        <w:t>总结分支选择结构的设计方法与技巧。</w:t>
      </w:r>
    </w:p>
    <w:p w14:paraId="688D7943" w14:textId="06CADE1F" w:rsidR="00C308FF" w:rsidRPr="004D3EC7" w:rsidRDefault="00C308FF" w:rsidP="005D4055">
      <w:pPr>
        <w:pStyle w:val="af1"/>
        <w:spacing w:line="360" w:lineRule="auto"/>
        <w:ind w:left="360" w:firstLineChars="0" w:firstLine="0"/>
        <w:rPr>
          <w:rFonts w:ascii="宋体" w:hAnsi="宋体" w:cs="黑体"/>
          <w:bCs/>
          <w:sz w:val="24"/>
          <w:szCs w:val="24"/>
        </w:rPr>
      </w:pPr>
      <w:r w:rsidRPr="004D3EC7">
        <w:rPr>
          <w:rFonts w:ascii="宋体" w:hAnsi="宋体" w:cs="黑体"/>
          <w:b/>
          <w:bCs/>
          <w:sz w:val="24"/>
          <w:szCs w:val="24"/>
        </w:rPr>
        <w:t>明确条件</w:t>
      </w:r>
      <w:r w:rsidRPr="004D3EC7">
        <w:rPr>
          <w:rFonts w:ascii="宋体" w:hAnsi="宋体" w:cs="黑体"/>
          <w:bCs/>
          <w:sz w:val="24"/>
          <w:szCs w:val="24"/>
        </w:rPr>
        <w:t>：</w:t>
      </w:r>
    </w:p>
    <w:p w14:paraId="1671F1C2" w14:textId="77777777" w:rsidR="00C308FF" w:rsidRPr="00C308FF" w:rsidRDefault="00C308FF" w:rsidP="004D3EC7">
      <w:pPr>
        <w:spacing w:line="360" w:lineRule="auto"/>
        <w:ind w:left="420"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Cs/>
          <w:sz w:val="24"/>
          <w:szCs w:val="24"/>
        </w:rPr>
        <w:t>确定程序需要根据哪些条件来做出选择。</w:t>
      </w:r>
    </w:p>
    <w:p w14:paraId="2C5460F7" w14:textId="77777777" w:rsidR="00C308FF" w:rsidRPr="00C308FF" w:rsidRDefault="00C308FF" w:rsidP="004D3EC7">
      <w:pPr>
        <w:spacing w:line="360" w:lineRule="auto"/>
        <w:ind w:left="420"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Cs/>
          <w:sz w:val="24"/>
          <w:szCs w:val="24"/>
        </w:rPr>
        <w:t>条件应该是可以明确判断为真或假的逻辑表达式。</w:t>
      </w:r>
    </w:p>
    <w:p w14:paraId="3C18B421" w14:textId="77777777" w:rsidR="00C308FF" w:rsidRPr="00C308FF" w:rsidRDefault="00C308FF" w:rsidP="004D3EC7">
      <w:pPr>
        <w:spacing w:line="360" w:lineRule="auto"/>
        <w:ind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/>
          <w:bCs/>
          <w:sz w:val="24"/>
          <w:szCs w:val="24"/>
        </w:rPr>
        <w:t>使用</w:t>
      </w:r>
      <w:r w:rsidRPr="00C308FF">
        <w:rPr>
          <w:rFonts w:ascii="宋体" w:hAnsi="宋体" w:cs="黑体"/>
          <w:bCs/>
          <w:sz w:val="24"/>
          <w:szCs w:val="24"/>
        </w:rPr>
        <w:t>if</w:t>
      </w:r>
      <w:r w:rsidRPr="00C308FF">
        <w:rPr>
          <w:rFonts w:ascii="宋体" w:hAnsi="宋体" w:cs="黑体"/>
          <w:b/>
          <w:bCs/>
          <w:sz w:val="24"/>
          <w:szCs w:val="24"/>
        </w:rPr>
        <w:t>语句</w:t>
      </w:r>
      <w:r w:rsidRPr="00C308FF">
        <w:rPr>
          <w:rFonts w:ascii="宋体" w:hAnsi="宋体" w:cs="黑体"/>
          <w:bCs/>
          <w:sz w:val="24"/>
          <w:szCs w:val="24"/>
        </w:rPr>
        <w:t>：</w:t>
      </w:r>
    </w:p>
    <w:p w14:paraId="1AC32C02" w14:textId="77777777" w:rsidR="00C308FF" w:rsidRPr="00C308FF" w:rsidRDefault="00C308FF" w:rsidP="004D3EC7">
      <w:pPr>
        <w:spacing w:line="360" w:lineRule="auto"/>
        <w:ind w:left="420"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Cs/>
          <w:sz w:val="24"/>
          <w:szCs w:val="24"/>
        </w:rPr>
        <w:t>对于简单的条件判断，可以使用基本的if语句。</w:t>
      </w:r>
    </w:p>
    <w:p w14:paraId="4C7C1048" w14:textId="77777777" w:rsidR="00C308FF" w:rsidRPr="00C308FF" w:rsidRDefault="00C308FF" w:rsidP="004D3EC7">
      <w:pPr>
        <w:spacing w:line="360" w:lineRule="auto"/>
        <w:ind w:left="420"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Cs/>
          <w:sz w:val="24"/>
          <w:szCs w:val="24"/>
        </w:rPr>
        <w:t>对于多个条件判断，可以使用if-else if-else链。</w:t>
      </w:r>
    </w:p>
    <w:p w14:paraId="4E8985E7" w14:textId="77777777" w:rsidR="00C308FF" w:rsidRPr="00C308FF" w:rsidRDefault="00C308FF" w:rsidP="004D3EC7">
      <w:pPr>
        <w:spacing w:line="360" w:lineRule="auto"/>
        <w:ind w:firstLine="420"/>
        <w:rPr>
          <w:rFonts w:ascii="宋体" w:hAnsi="宋体" w:cs="黑体"/>
          <w:bCs/>
          <w:sz w:val="24"/>
          <w:szCs w:val="24"/>
        </w:rPr>
      </w:pPr>
      <w:r w:rsidRPr="00C308FF">
        <w:rPr>
          <w:rFonts w:ascii="宋体" w:hAnsi="宋体" w:cs="黑体"/>
          <w:b/>
          <w:bCs/>
          <w:sz w:val="24"/>
          <w:szCs w:val="24"/>
        </w:rPr>
        <w:t>使用</w:t>
      </w:r>
      <w:r w:rsidRPr="00C308FF">
        <w:rPr>
          <w:rFonts w:ascii="宋体" w:hAnsi="宋体" w:cs="黑体"/>
          <w:bCs/>
          <w:sz w:val="24"/>
          <w:szCs w:val="24"/>
        </w:rPr>
        <w:t>switch</w:t>
      </w:r>
      <w:r w:rsidRPr="00C308FF">
        <w:rPr>
          <w:rFonts w:ascii="宋体" w:hAnsi="宋体" w:cs="黑体"/>
          <w:b/>
          <w:bCs/>
          <w:sz w:val="24"/>
          <w:szCs w:val="24"/>
        </w:rPr>
        <w:t>语句</w:t>
      </w:r>
      <w:r w:rsidRPr="00C308FF">
        <w:rPr>
          <w:rFonts w:ascii="宋体" w:hAnsi="宋体" w:cs="黑体"/>
          <w:bCs/>
          <w:sz w:val="24"/>
          <w:szCs w:val="24"/>
        </w:rPr>
        <w:t>：</w:t>
      </w:r>
    </w:p>
    <w:p w14:paraId="5814A4D2" w14:textId="71C0930F" w:rsidR="00C65822" w:rsidRPr="004D3EC7" w:rsidRDefault="00C308FF" w:rsidP="004D3EC7">
      <w:pPr>
        <w:spacing w:line="360" w:lineRule="auto"/>
        <w:ind w:left="420" w:firstLine="420"/>
        <w:rPr>
          <w:rFonts w:ascii="宋体" w:hAnsi="宋体" w:cs="黑体" w:hint="eastAsia"/>
          <w:bCs/>
          <w:sz w:val="24"/>
          <w:szCs w:val="24"/>
        </w:rPr>
      </w:pPr>
      <w:r w:rsidRPr="00C308FF">
        <w:rPr>
          <w:rFonts w:ascii="宋体" w:hAnsi="宋体" w:cs="黑体"/>
          <w:bCs/>
          <w:sz w:val="24"/>
          <w:szCs w:val="24"/>
        </w:rPr>
        <w:t>当需要根据一个变量的多个值来做出选择时，使用switch语句通常更清晰。</w:t>
      </w:r>
      <w:r w:rsidR="004D3EC7">
        <w:rPr>
          <w:rFonts w:ascii="宋体" w:hAnsi="宋体" w:cs="黑体" w:hint="eastAsia"/>
          <w:bCs/>
          <w:sz w:val="24"/>
          <w:szCs w:val="24"/>
        </w:rPr>
        <w:t>注意case中只能是常量，而</w:t>
      </w:r>
      <w:r w:rsidRPr="00C308FF">
        <w:rPr>
          <w:rFonts w:ascii="宋体" w:hAnsi="宋体" w:cs="黑体"/>
          <w:bCs/>
          <w:sz w:val="24"/>
          <w:szCs w:val="24"/>
        </w:rPr>
        <w:t>且每个case后面应该有break语句来防止</w:t>
      </w:r>
      <w:r w:rsidR="005D4055">
        <w:rPr>
          <w:rFonts w:ascii="宋体" w:hAnsi="宋体" w:cs="黑体" w:hint="eastAsia"/>
          <w:bCs/>
          <w:sz w:val="24"/>
          <w:szCs w:val="24"/>
        </w:rPr>
        <w:t>越界</w:t>
      </w:r>
    </w:p>
    <w:p w14:paraId="0B6334AE" w14:textId="77777777" w:rsidR="003044A4" w:rsidRPr="00C65822" w:rsidRDefault="003044A4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77E89B9F" w14:textId="77777777" w:rsidR="003C1910" w:rsidRPr="0030622A" w:rsidRDefault="003C1910" w:rsidP="00790450">
      <w:pPr>
        <w:autoSpaceDE w:val="0"/>
        <w:autoSpaceDN w:val="0"/>
        <w:adjustRightInd w:val="0"/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二：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实验三：</w:t>
      </w:r>
      <w:r w:rsidRPr="0030622A">
        <w:rPr>
          <w:rFonts w:ascii="宋体" w:hAnsi="宋体" w:hint="eastAsia"/>
          <w:sz w:val="24"/>
          <w:szCs w:val="24"/>
        </w:rPr>
        <w:t>循环结构的程序设计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31A72D9B" w14:textId="77777777" w:rsidR="00752EB0" w:rsidRPr="0030622A" w:rsidRDefault="00752EB0" w:rsidP="00790450">
      <w:pPr>
        <w:autoSpaceDE w:val="0"/>
        <w:autoSpaceDN w:val="0"/>
        <w:adjustRightInd w:val="0"/>
        <w:spacing w:line="360" w:lineRule="auto"/>
        <w:ind w:firstLineChars="100" w:firstLine="241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="005433AD" w:rsidRPr="0030622A">
        <w:rPr>
          <w:rFonts w:ascii="宋体" w:hAnsi="宋体" w:cs="宋体" w:hint="eastAsia"/>
          <w:kern w:val="0"/>
          <w:lang w:val="pt-BR"/>
        </w:rPr>
        <w:t>输入两个正整数，求出它们的最大公约数与最小公倍数。</w:t>
      </w:r>
    </w:p>
    <w:p w14:paraId="758D5D1C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4B39F827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09F1C91D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1BBD01F4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3D00ABC2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5DC9FB34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28B6EFE8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0D1E4DFB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5EA26096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1660427F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05E3BA1D" w14:textId="77777777" w:rsidR="005433AD" w:rsidRPr="0030622A" w:rsidRDefault="00D15BF6" w:rsidP="00790450">
      <w:pPr>
        <w:autoSpaceDE w:val="0"/>
        <w:autoSpaceDN w:val="0"/>
        <w:adjustRightInd w:val="0"/>
        <w:spacing w:line="360" w:lineRule="auto"/>
        <w:ind w:firstLineChars="100" w:firstLine="240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30622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65D329BC" wp14:editId="70F4FCD1">
            <wp:simplePos x="0" y="0"/>
            <wp:positionH relativeFrom="column">
              <wp:posOffset>-27160</wp:posOffset>
            </wp:positionH>
            <wp:positionV relativeFrom="paragraph">
              <wp:posOffset>220333</wp:posOffset>
            </wp:positionV>
            <wp:extent cx="5274310" cy="5077460"/>
            <wp:effectExtent l="0" t="0" r="2540" b="8890"/>
            <wp:wrapThrough wrapText="bothSides">
              <wp:wrapPolygon edited="0">
                <wp:start x="0" y="0"/>
                <wp:lineTo x="0" y="21557"/>
                <wp:lineTo x="21532" y="21557"/>
                <wp:lineTo x="21532" y="0"/>
                <wp:lineTo x="0" y="0"/>
              </wp:wrapPolygon>
            </wp:wrapThrough>
            <wp:docPr id="192613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3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3AD" w:rsidRPr="0030622A">
        <w:rPr>
          <w:rFonts w:ascii="宋体" w:hAnsi="宋体" w:cs="宋体" w:hint="eastAsia"/>
          <w:kern w:val="0"/>
          <w:sz w:val="24"/>
          <w:szCs w:val="24"/>
          <w:lang w:val="pt-BR"/>
        </w:rPr>
        <w:t>程序源码：</w:t>
      </w:r>
    </w:p>
    <w:p w14:paraId="0C6791F3" w14:textId="77777777" w:rsidR="005433AD" w:rsidRPr="0030622A" w:rsidRDefault="005433AD" w:rsidP="00790450">
      <w:pPr>
        <w:autoSpaceDE w:val="0"/>
        <w:autoSpaceDN w:val="0"/>
        <w:adjustRightInd w:val="0"/>
        <w:spacing w:line="360" w:lineRule="auto"/>
        <w:ind w:firstLineChars="100" w:firstLine="210"/>
        <w:rPr>
          <w:rFonts w:ascii="宋体" w:hAnsi="宋体" w:cs="宋体" w:hint="eastAsia"/>
          <w:kern w:val="0"/>
          <w:lang w:val="pt-BR"/>
        </w:rPr>
      </w:pPr>
    </w:p>
    <w:p w14:paraId="7C56DF94" w14:textId="77777777" w:rsidR="003044A4" w:rsidRPr="0030622A" w:rsidRDefault="001B3C20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 w:hint="eastAsia"/>
          <w:bCs/>
          <w:sz w:val="24"/>
          <w:szCs w:val="24"/>
          <w:lang w:val="pt-BR"/>
        </w:rPr>
        <w:t>运行结果：</w:t>
      </w:r>
    </w:p>
    <w:p w14:paraId="2BCC3BD6" w14:textId="77777777" w:rsidR="001B3C20" w:rsidRPr="0030622A" w:rsidRDefault="000F33B5" w:rsidP="00790450">
      <w:pPr>
        <w:spacing w:line="360" w:lineRule="auto"/>
        <w:rPr>
          <w:rFonts w:ascii="宋体" w:hAnsi="宋体" w:hint="eastAsia"/>
          <w:b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83328" behindDoc="0" locked="0" layoutInCell="1" allowOverlap="1" wp14:anchorId="0193D0DF" wp14:editId="1EC0A0B4">
            <wp:simplePos x="0" y="0"/>
            <wp:positionH relativeFrom="column">
              <wp:posOffset>715010</wp:posOffset>
            </wp:positionH>
            <wp:positionV relativeFrom="paragraph">
              <wp:posOffset>27305</wp:posOffset>
            </wp:positionV>
            <wp:extent cx="2603500" cy="723900"/>
            <wp:effectExtent l="0" t="0" r="6350" b="0"/>
            <wp:wrapThrough wrapText="bothSides">
              <wp:wrapPolygon edited="0">
                <wp:start x="0" y="0"/>
                <wp:lineTo x="0" y="21032"/>
                <wp:lineTo x="21495" y="21032"/>
                <wp:lineTo x="21495" y="0"/>
                <wp:lineTo x="0" y="0"/>
              </wp:wrapPolygon>
            </wp:wrapThrough>
            <wp:docPr id="112698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3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03903" w14:textId="77777777" w:rsidR="003044A4" w:rsidRPr="0030622A" w:rsidRDefault="003044A4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503811BD" w14:textId="77777777" w:rsidR="007E7C9E" w:rsidRPr="0030622A" w:rsidRDefault="007E7C9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120D5DD9" w14:textId="77777777" w:rsidR="000F33B5" w:rsidRPr="0030622A" w:rsidRDefault="000F33B5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 w:hint="eastAsia"/>
          <w:bCs/>
          <w:sz w:val="24"/>
          <w:szCs w:val="24"/>
          <w:lang w:val="pt-BR"/>
        </w:rPr>
        <w:t>出现的问题以及解决方法：</w:t>
      </w:r>
    </w:p>
    <w:p w14:paraId="25D60DAC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1FD75009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22626DD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CADAB9A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1D9CF915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A0C4EB5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35343272" w14:textId="77777777" w:rsidR="004F6B6F" w:rsidRPr="0030622A" w:rsidRDefault="004F6B6F" w:rsidP="00790450">
      <w:pPr>
        <w:pStyle w:val="af1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85376" behindDoc="0" locked="0" layoutInCell="1" allowOverlap="1" wp14:anchorId="5EE1DAE1" wp14:editId="1996C5A4">
            <wp:simplePos x="0" y="0"/>
            <wp:positionH relativeFrom="column">
              <wp:posOffset>45267</wp:posOffset>
            </wp:positionH>
            <wp:positionV relativeFrom="paragraph">
              <wp:posOffset>386030</wp:posOffset>
            </wp:positionV>
            <wp:extent cx="5274310" cy="3413760"/>
            <wp:effectExtent l="0" t="0" r="2540" b="0"/>
            <wp:wrapThrough wrapText="bothSides">
              <wp:wrapPolygon edited="0">
                <wp:start x="0" y="0"/>
                <wp:lineTo x="0" y="21455"/>
                <wp:lineTo x="21532" y="21455"/>
                <wp:lineTo x="21532" y="0"/>
                <wp:lineTo x="0" y="0"/>
              </wp:wrapPolygon>
            </wp:wrapThrough>
            <wp:docPr id="113440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2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01E33" w14:textId="77777777" w:rsidR="000F33B5" w:rsidRPr="0030622A" w:rsidRDefault="004F6B6F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源代码中只判断m&lt;n的情况，当m&gt;=n时未判断</w:t>
      </w:r>
    </w:p>
    <w:p w14:paraId="04135BC1" w14:textId="77777777" w:rsidR="004F6B6F" w:rsidRPr="0030622A" w:rsidRDefault="006B551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687424" behindDoc="0" locked="0" layoutInCell="1" allowOverlap="1" wp14:anchorId="4828E2EB" wp14:editId="63963001">
            <wp:simplePos x="0" y="0"/>
            <wp:positionH relativeFrom="column">
              <wp:posOffset>255528</wp:posOffset>
            </wp:positionH>
            <wp:positionV relativeFrom="paragraph">
              <wp:posOffset>303341</wp:posOffset>
            </wp:positionV>
            <wp:extent cx="4730115" cy="3027045"/>
            <wp:effectExtent l="0" t="0" r="0" b="1905"/>
            <wp:wrapThrough wrapText="bothSides">
              <wp:wrapPolygon edited="0">
                <wp:start x="0" y="0"/>
                <wp:lineTo x="0" y="21478"/>
                <wp:lineTo x="21487" y="21478"/>
                <wp:lineTo x="21487" y="0"/>
                <wp:lineTo x="0" y="0"/>
              </wp:wrapPolygon>
            </wp:wrapThrough>
            <wp:docPr id="1970092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2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B6F" w:rsidRPr="0030622A">
        <w:rPr>
          <w:rFonts w:ascii="宋体" w:hAnsi="宋体" w:cs="黑体" w:hint="eastAsia"/>
          <w:bCs/>
          <w:sz w:val="24"/>
          <w:szCs w:val="24"/>
          <w:lang w:val="pt-BR"/>
        </w:rPr>
        <w:t>解决：</w:t>
      </w:r>
    </w:p>
    <w:p w14:paraId="75B3AAB1" w14:textId="77777777" w:rsidR="004F6B6F" w:rsidRPr="0030622A" w:rsidRDefault="006B551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highlight w:val="yellow"/>
          <w:lang w:val="pt-BR"/>
        </w:rPr>
        <w:t>添加else判断</w:t>
      </w:r>
    </w:p>
    <w:p w14:paraId="08A82F42" w14:textId="77777777" w:rsidR="006B551E" w:rsidRPr="0030622A" w:rsidRDefault="006B551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</w:p>
    <w:p w14:paraId="37299A45" w14:textId="77777777" w:rsidR="006B551E" w:rsidRPr="0030622A" w:rsidRDefault="00E7692F" w:rsidP="00790450">
      <w:pPr>
        <w:pStyle w:val="af1"/>
        <w:numPr>
          <w:ilvl w:val="0"/>
          <w:numId w:val="7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89472" behindDoc="0" locked="0" layoutInCell="1" allowOverlap="1" wp14:anchorId="13BC8004" wp14:editId="4187D146">
            <wp:simplePos x="0" y="0"/>
            <wp:positionH relativeFrom="column">
              <wp:posOffset>495300</wp:posOffset>
            </wp:positionH>
            <wp:positionV relativeFrom="paragraph">
              <wp:posOffset>327025</wp:posOffset>
            </wp:positionV>
            <wp:extent cx="3295650" cy="469900"/>
            <wp:effectExtent l="0" t="0" r="0" b="6350"/>
            <wp:wrapTopAndBottom/>
            <wp:docPr id="135558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4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011BF" w14:textId="77777777" w:rsidR="006B551E" w:rsidRPr="0030622A" w:rsidRDefault="006B551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</w:p>
    <w:p w14:paraId="4D85AD91" w14:textId="77777777" w:rsidR="006B551E" w:rsidRPr="0030622A" w:rsidRDefault="006B551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highlight w:val="yellow"/>
          <w:lang w:val="pt-BR"/>
        </w:rPr>
        <w:t>输入时引号内的需要照原样打出来，如空格</w:t>
      </w:r>
      <w:r w:rsidR="005C6DF4" w:rsidRPr="0030622A">
        <w:rPr>
          <w:rFonts w:ascii="宋体" w:hAnsi="宋体" w:cs="黑体" w:hint="eastAsia"/>
          <w:bCs/>
          <w:sz w:val="24"/>
          <w:szCs w:val="24"/>
          <w:highlight w:val="yellow"/>
          <w:lang w:val="pt-BR"/>
        </w:rPr>
        <w:t>，否则出错</w:t>
      </w:r>
    </w:p>
    <w:p w14:paraId="1C608412" w14:textId="77777777" w:rsidR="005C6DF4" w:rsidRPr="0030622A" w:rsidRDefault="005C6DF4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</w:p>
    <w:p w14:paraId="3DB76BB3" w14:textId="77777777" w:rsidR="005C6DF4" w:rsidRPr="0030622A" w:rsidRDefault="005C6DF4" w:rsidP="00790450">
      <w:pPr>
        <w:autoSpaceDE w:val="0"/>
        <w:autoSpaceDN w:val="0"/>
        <w:adjustRightInd w:val="0"/>
        <w:spacing w:line="360" w:lineRule="auto"/>
        <w:ind w:firstLineChars="100" w:firstLine="241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题目2：</w:t>
      </w:r>
      <w:r w:rsidRPr="0030622A">
        <w:rPr>
          <w:rFonts w:ascii="宋体" w:hAnsi="宋体" w:cs="宋体" w:hint="eastAsia"/>
          <w:kern w:val="0"/>
          <w:lang w:val="pt-BR"/>
        </w:rPr>
        <w:t>将一张100元钱，换成10元，20元，50元零钱，问有多少种不同的换法（假设三种零钱每种都可不出现）。</w:t>
      </w:r>
    </w:p>
    <w:p w14:paraId="40AB7E9B" w14:textId="77777777" w:rsidR="005C6DF4" w:rsidRPr="0030622A" w:rsidRDefault="005C6DF4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</w:p>
    <w:p w14:paraId="0E24CC37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91520" behindDoc="0" locked="0" layoutInCell="1" allowOverlap="1" wp14:anchorId="127450A3" wp14:editId="13462767">
            <wp:simplePos x="0" y="0"/>
            <wp:positionH relativeFrom="column">
              <wp:posOffset>0</wp:posOffset>
            </wp:positionH>
            <wp:positionV relativeFrom="paragraph">
              <wp:posOffset>400685</wp:posOffset>
            </wp:positionV>
            <wp:extent cx="5274310" cy="1748155"/>
            <wp:effectExtent l="0" t="0" r="2540" b="4445"/>
            <wp:wrapThrough wrapText="bothSides">
              <wp:wrapPolygon edited="0">
                <wp:start x="0" y="0"/>
                <wp:lineTo x="0" y="21420"/>
                <wp:lineTo x="21532" y="21420"/>
                <wp:lineTo x="21532" y="0"/>
                <wp:lineTo x="0" y="0"/>
              </wp:wrapPolygon>
            </wp:wrapThrough>
            <wp:docPr id="1630663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3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程序源码：</w:t>
      </w:r>
    </w:p>
    <w:p w14:paraId="34BB0D88" w14:textId="77777777" w:rsidR="005C6DF4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693568" behindDoc="0" locked="0" layoutInCell="1" allowOverlap="1" wp14:anchorId="05625803" wp14:editId="28D72A68">
            <wp:simplePos x="0" y="0"/>
            <wp:positionH relativeFrom="column">
              <wp:posOffset>36214</wp:posOffset>
            </wp:positionH>
            <wp:positionV relativeFrom="paragraph">
              <wp:posOffset>2424701</wp:posOffset>
            </wp:positionV>
            <wp:extent cx="4959605" cy="2533780"/>
            <wp:effectExtent l="0" t="0" r="0" b="0"/>
            <wp:wrapThrough wrapText="bothSides">
              <wp:wrapPolygon edited="0">
                <wp:start x="0" y="0"/>
                <wp:lineTo x="0" y="21438"/>
                <wp:lineTo x="21489" y="21438"/>
                <wp:lineTo x="21489" y="0"/>
                <wp:lineTo x="0" y="0"/>
              </wp:wrapPolygon>
            </wp:wrapThrough>
            <wp:docPr id="137690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30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输出结果：</w:t>
      </w:r>
    </w:p>
    <w:p w14:paraId="0702F30D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遇到的问题以及解决办法：</w:t>
      </w:r>
    </w:p>
    <w:p w14:paraId="1732E8A1" w14:textId="77777777" w:rsidR="008C6C88" w:rsidRPr="0030622A" w:rsidRDefault="008C6C88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编写以及运行过程中未遇到问题。</w:t>
      </w:r>
    </w:p>
    <w:p w14:paraId="17133717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57353596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2F55993B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1E428D4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课后</w:t>
      </w:r>
      <w:r w:rsidR="00EC1903" w:rsidRPr="0030622A">
        <w:rPr>
          <w:rFonts w:ascii="宋体" w:hAnsi="宋体" w:cs="黑体" w:hint="eastAsia"/>
          <w:bCs/>
          <w:sz w:val="24"/>
          <w:szCs w:val="24"/>
        </w:rPr>
        <w:t>练习</w:t>
      </w:r>
      <w:r w:rsidRPr="0030622A">
        <w:rPr>
          <w:rFonts w:ascii="宋体" w:hAnsi="宋体" w:cs="黑体" w:hint="eastAsia"/>
          <w:bCs/>
          <w:sz w:val="24"/>
          <w:szCs w:val="24"/>
        </w:rPr>
        <w:t>1：求1</w:t>
      </w:r>
      <w:r w:rsidRPr="0030622A">
        <w:rPr>
          <w:rFonts w:ascii="宋体" w:hAnsi="宋体" w:cs="黑体"/>
          <w:bCs/>
          <w:sz w:val="24"/>
          <w:szCs w:val="24"/>
        </w:rPr>
        <w:t>—</w:t>
      </w:r>
      <w:r w:rsidRPr="0030622A">
        <w:rPr>
          <w:rFonts w:ascii="宋体" w:hAnsi="宋体" w:cs="黑体" w:hint="eastAsia"/>
          <w:bCs/>
          <w:sz w:val="24"/>
          <w:szCs w:val="24"/>
        </w:rPr>
        <w:t>100之间，能被5整除的数之和。</w:t>
      </w:r>
    </w:p>
    <w:p w14:paraId="28FF0FEE" w14:textId="77777777" w:rsidR="008C6C88" w:rsidRPr="0030622A" w:rsidRDefault="008C6C8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5C12D8CE" w14:textId="77777777" w:rsidR="008C6C88" w:rsidRPr="0030622A" w:rsidRDefault="00EC1903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95616" behindDoc="0" locked="0" layoutInCell="1" allowOverlap="1" wp14:anchorId="61829DEA" wp14:editId="6AF0F472">
            <wp:simplePos x="0" y="0"/>
            <wp:positionH relativeFrom="column">
              <wp:posOffset>0</wp:posOffset>
            </wp:positionH>
            <wp:positionV relativeFrom="paragraph">
              <wp:posOffset>491616</wp:posOffset>
            </wp:positionV>
            <wp:extent cx="5274310" cy="2752725"/>
            <wp:effectExtent l="0" t="0" r="2540" b="9525"/>
            <wp:wrapThrough wrapText="bothSides">
              <wp:wrapPolygon edited="0">
                <wp:start x="0" y="0"/>
                <wp:lineTo x="0" y="21525"/>
                <wp:lineTo x="21532" y="21525"/>
                <wp:lineTo x="21532" y="0"/>
                <wp:lineTo x="0" y="0"/>
              </wp:wrapPolygon>
            </wp:wrapThrough>
            <wp:docPr id="28330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9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22A">
        <w:rPr>
          <w:rFonts w:ascii="宋体" w:hAnsi="宋体" w:cs="黑体" w:hint="eastAsia"/>
          <w:bCs/>
          <w:sz w:val="24"/>
          <w:szCs w:val="24"/>
        </w:rPr>
        <w:t>程序代码：</w:t>
      </w:r>
    </w:p>
    <w:p w14:paraId="5A144248" w14:textId="77777777" w:rsidR="00EC1903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输出结果：</w:t>
      </w:r>
    </w:p>
    <w:p w14:paraId="563FB020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697664" behindDoc="0" locked="0" layoutInCell="1" allowOverlap="1" wp14:anchorId="38DE9C78" wp14:editId="4F258687">
            <wp:simplePos x="0" y="0"/>
            <wp:positionH relativeFrom="column">
              <wp:posOffset>171450</wp:posOffset>
            </wp:positionH>
            <wp:positionV relativeFrom="paragraph">
              <wp:posOffset>165735</wp:posOffset>
            </wp:positionV>
            <wp:extent cx="4045158" cy="514376"/>
            <wp:effectExtent l="0" t="0" r="0" b="0"/>
            <wp:wrapThrough wrapText="bothSides">
              <wp:wrapPolygon edited="0">
                <wp:start x="0" y="0"/>
                <wp:lineTo x="0" y="20800"/>
                <wp:lineTo x="21464" y="20800"/>
                <wp:lineTo x="21464" y="0"/>
                <wp:lineTo x="0" y="0"/>
              </wp:wrapPolygon>
            </wp:wrapThrough>
            <wp:docPr id="107477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58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4B203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203DF6A2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42B5AA7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遇到的问题以及解决办法：</w:t>
      </w:r>
    </w:p>
    <w:p w14:paraId="0E417C2F" w14:textId="77777777" w:rsidR="007A1342" w:rsidRPr="0030622A" w:rsidRDefault="007A1342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编写以及运行过程中未遇到问题。</w:t>
      </w:r>
    </w:p>
    <w:p w14:paraId="0145BD71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6B814B86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5A3B4BB7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2FD49069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8B4D953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1D01FC14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70304435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6B5A742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1DE4827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4782A3FC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79D9CDA4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33B30E48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7737A3D0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2C946397" w14:textId="77777777" w:rsidR="00287C39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53BD699A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 xml:space="preserve">课后练习2：判断任一个数是否是质数。  </w:t>
      </w:r>
    </w:p>
    <w:p w14:paraId="2489194E" w14:textId="77777777" w:rsidR="007A1342" w:rsidRPr="0030622A" w:rsidRDefault="007A1342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/>
          <w:bCs/>
          <w:sz w:val="24"/>
          <w:szCs w:val="24"/>
        </w:rPr>
        <w:tab/>
      </w:r>
      <w:r w:rsidRPr="0030622A">
        <w:rPr>
          <w:rFonts w:ascii="宋体" w:hAnsi="宋体" w:cs="黑体" w:hint="eastAsia"/>
          <w:bCs/>
          <w:sz w:val="24"/>
          <w:szCs w:val="24"/>
        </w:rPr>
        <w:t>程序代码：</w:t>
      </w:r>
    </w:p>
    <w:p w14:paraId="3A9C8F71" w14:textId="77777777" w:rsidR="007A1342" w:rsidRPr="0030622A" w:rsidRDefault="001600D6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705856" behindDoc="0" locked="0" layoutInCell="1" allowOverlap="1" wp14:anchorId="6DA6C833" wp14:editId="325B4098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5274310" cy="5786120"/>
            <wp:effectExtent l="0" t="0" r="2540" b="5080"/>
            <wp:wrapThrough wrapText="bothSides">
              <wp:wrapPolygon edited="0">
                <wp:start x="0" y="0"/>
                <wp:lineTo x="0" y="21548"/>
                <wp:lineTo x="21532" y="21548"/>
                <wp:lineTo x="21532" y="0"/>
                <wp:lineTo x="0" y="0"/>
              </wp:wrapPolygon>
            </wp:wrapThrough>
            <wp:docPr id="64255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18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7AE2E" w14:textId="77777777" w:rsidR="007A1342" w:rsidRPr="0030622A" w:rsidRDefault="00287C3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输出结果：</w:t>
      </w:r>
    </w:p>
    <w:p w14:paraId="2A21E32B" w14:textId="77777777" w:rsidR="00897C6D" w:rsidRPr="0030622A" w:rsidRDefault="00897C6D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701760" behindDoc="0" locked="0" layoutInCell="1" allowOverlap="1" wp14:anchorId="71C9C8A1" wp14:editId="6522B848">
            <wp:simplePos x="0" y="0"/>
            <wp:positionH relativeFrom="column">
              <wp:posOffset>981672</wp:posOffset>
            </wp:positionH>
            <wp:positionV relativeFrom="paragraph">
              <wp:posOffset>13681</wp:posOffset>
            </wp:positionV>
            <wp:extent cx="2089150" cy="603250"/>
            <wp:effectExtent l="0" t="0" r="6350" b="6350"/>
            <wp:wrapThrough wrapText="bothSides">
              <wp:wrapPolygon edited="0">
                <wp:start x="0" y="0"/>
                <wp:lineTo x="0" y="21145"/>
                <wp:lineTo x="21469" y="21145"/>
                <wp:lineTo x="21469" y="0"/>
                <wp:lineTo x="0" y="0"/>
              </wp:wrapPolygon>
            </wp:wrapThrough>
            <wp:docPr id="67738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859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4B4E5" w14:textId="77777777" w:rsidR="00897C6D" w:rsidRPr="0030622A" w:rsidRDefault="00897C6D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426CB1F2" w14:textId="77777777" w:rsidR="00897C6D" w:rsidRPr="0030622A" w:rsidRDefault="00897C6D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5EF37B63" w14:textId="77777777" w:rsidR="00897C6D" w:rsidRPr="0030622A" w:rsidRDefault="00897C6D" w:rsidP="00790450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 w:rsidRPr="0030622A">
        <w:rPr>
          <w:rFonts w:ascii="宋体" w:hAnsi="宋体" w:cs="黑体" w:hint="eastAsia"/>
          <w:bCs/>
          <w:sz w:val="24"/>
          <w:szCs w:val="24"/>
          <w:lang w:val="pt-BR"/>
        </w:rPr>
        <w:t>遇到的问题以及解决办法：</w:t>
      </w:r>
    </w:p>
    <w:p w14:paraId="3DD16313" w14:textId="77777777" w:rsidR="00897C6D" w:rsidRPr="0030622A" w:rsidRDefault="00897C6D" w:rsidP="00790450">
      <w:pPr>
        <w:pStyle w:val="af1"/>
        <w:numPr>
          <w:ilvl w:val="0"/>
          <w:numId w:val="11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702784" behindDoc="0" locked="0" layoutInCell="1" allowOverlap="1" wp14:anchorId="00047C4D" wp14:editId="472136CB">
            <wp:simplePos x="0" y="0"/>
            <wp:positionH relativeFrom="column">
              <wp:posOffset>396089</wp:posOffset>
            </wp:positionH>
            <wp:positionV relativeFrom="paragraph">
              <wp:posOffset>14617</wp:posOffset>
            </wp:positionV>
            <wp:extent cx="3238500" cy="742950"/>
            <wp:effectExtent l="0" t="0" r="0" b="0"/>
            <wp:wrapThrough wrapText="bothSides">
              <wp:wrapPolygon edited="0">
                <wp:start x="0" y="0"/>
                <wp:lineTo x="0" y="21046"/>
                <wp:lineTo x="21473" y="21046"/>
                <wp:lineTo x="21473" y="0"/>
                <wp:lineTo x="0" y="0"/>
              </wp:wrapPolygon>
            </wp:wrapThrough>
            <wp:docPr id="2076035547" name="图片 207603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D2AF23" w14:textId="77777777" w:rsidR="00B66868" w:rsidRPr="0030622A" w:rsidRDefault="00B6686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703808" behindDoc="0" locked="0" layoutInCell="1" allowOverlap="1" wp14:anchorId="603FD2A7" wp14:editId="0B812E42">
            <wp:simplePos x="0" y="0"/>
            <wp:positionH relativeFrom="column">
              <wp:posOffset>508899</wp:posOffset>
            </wp:positionH>
            <wp:positionV relativeFrom="paragraph">
              <wp:posOffset>167489</wp:posOffset>
            </wp:positionV>
            <wp:extent cx="2924175" cy="2400300"/>
            <wp:effectExtent l="0" t="0" r="9525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5A662" w14:textId="77777777" w:rsidR="00897C6D" w:rsidRPr="0030622A" w:rsidRDefault="00B6686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在for循环块里定义了i，导致for循环之外无法使用</w:t>
      </w:r>
    </w:p>
    <w:p w14:paraId="251CE12F" w14:textId="77777777" w:rsidR="00897C6D" w:rsidRPr="0030622A" w:rsidRDefault="00B6686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解决：</w:t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在代码开始处定义i</w:t>
      </w:r>
    </w:p>
    <w:p w14:paraId="5FF78AE9" w14:textId="77777777" w:rsidR="00B66868" w:rsidRPr="0030622A" w:rsidRDefault="00B66868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3698E762" w14:textId="77777777" w:rsidR="00B66868" w:rsidRPr="0030622A" w:rsidRDefault="00B66868" w:rsidP="00790450">
      <w:pPr>
        <w:pStyle w:val="af1"/>
        <w:numPr>
          <w:ilvl w:val="0"/>
          <w:numId w:val="11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条件判断不齐，当输入的数小于或等于2</w:t>
      </w:r>
      <w:r w:rsidR="001600D6" w:rsidRPr="0030622A">
        <w:rPr>
          <w:rFonts w:ascii="宋体" w:hAnsi="宋体" w:cs="黑体" w:hint="eastAsia"/>
          <w:bCs/>
          <w:sz w:val="24"/>
          <w:szCs w:val="24"/>
        </w:rPr>
        <w:t>，可能既非质数也不是</w:t>
      </w:r>
      <w:r w:rsidR="002C7CBA" w:rsidRPr="0030622A">
        <w:rPr>
          <w:rFonts w:ascii="宋体" w:hAnsi="宋体" w:cs="黑体" w:hint="eastAsia"/>
          <w:bCs/>
          <w:sz w:val="24"/>
          <w:szCs w:val="24"/>
        </w:rPr>
        <w:t>合数，如0， 1</w:t>
      </w:r>
    </w:p>
    <w:p w14:paraId="22F1732B" w14:textId="77777777" w:rsidR="002C7CBA" w:rsidRPr="0030622A" w:rsidRDefault="002C7CBA" w:rsidP="00790450">
      <w:pPr>
        <w:pStyle w:val="af1"/>
        <w:spacing w:line="360" w:lineRule="auto"/>
        <w:ind w:left="360" w:firstLineChars="0" w:firstLine="0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解决：</w:t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添加了条件判断，判断</w:t>
      </w:r>
      <w:r w:rsidR="00C26727" w:rsidRPr="0030622A">
        <w:rPr>
          <w:rFonts w:ascii="宋体" w:hAnsi="宋体" w:cs="黑体" w:hint="eastAsia"/>
          <w:bCs/>
          <w:sz w:val="24"/>
          <w:szCs w:val="24"/>
          <w:highlight w:val="yellow"/>
        </w:rPr>
        <w:t>当num=</w:t>
      </w:r>
      <w:r w:rsidRPr="0030622A">
        <w:rPr>
          <w:rFonts w:ascii="宋体" w:hAnsi="宋体" w:cs="黑体" w:hint="eastAsia"/>
          <w:bCs/>
          <w:sz w:val="24"/>
          <w:szCs w:val="24"/>
          <w:highlight w:val="yellow"/>
        </w:rPr>
        <w:t>0，1，2</w:t>
      </w:r>
      <w:r w:rsidR="00C26727" w:rsidRPr="0030622A">
        <w:rPr>
          <w:rFonts w:ascii="宋体" w:hAnsi="宋体" w:cs="黑体" w:hint="eastAsia"/>
          <w:bCs/>
          <w:sz w:val="24"/>
          <w:szCs w:val="24"/>
          <w:highlight w:val="yellow"/>
        </w:rPr>
        <w:t>的情况</w:t>
      </w:r>
    </w:p>
    <w:p w14:paraId="23DC06EC" w14:textId="77777777" w:rsidR="00C26727" w:rsidRPr="0030622A" w:rsidRDefault="00C26727" w:rsidP="00790450">
      <w:pPr>
        <w:pStyle w:val="af1"/>
        <w:spacing w:line="360" w:lineRule="auto"/>
        <w:ind w:left="360" w:firstLineChars="0" w:firstLine="0"/>
        <w:rPr>
          <w:rFonts w:ascii="宋体" w:hAnsi="宋体" w:cs="黑体" w:hint="eastAsia"/>
          <w:bCs/>
          <w:sz w:val="24"/>
          <w:szCs w:val="24"/>
        </w:rPr>
      </w:pPr>
    </w:p>
    <w:p w14:paraId="4B025E74" w14:textId="77777777" w:rsidR="00C26727" w:rsidRPr="0030622A" w:rsidRDefault="00C26727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解决上述情况后，程序修改完成，结果正确</w:t>
      </w:r>
    </w:p>
    <w:p w14:paraId="34EE765C" w14:textId="77777777" w:rsidR="00C26727" w:rsidRPr="0030622A" w:rsidRDefault="00C26727" w:rsidP="00790450">
      <w:pPr>
        <w:pStyle w:val="af1"/>
        <w:spacing w:line="360" w:lineRule="auto"/>
        <w:ind w:left="360" w:firstLineChars="0" w:firstLine="0"/>
        <w:rPr>
          <w:rFonts w:ascii="宋体" w:hAnsi="宋体" w:cs="黑体" w:hint="eastAsia"/>
          <w:bCs/>
          <w:sz w:val="24"/>
          <w:szCs w:val="24"/>
        </w:rPr>
      </w:pPr>
    </w:p>
    <w:p w14:paraId="3B3F88AE" w14:textId="77777777" w:rsidR="00C26727" w:rsidRPr="0030622A" w:rsidRDefault="00C26727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707904" behindDoc="0" locked="0" layoutInCell="1" allowOverlap="1" wp14:anchorId="75D8486E" wp14:editId="055F957B">
            <wp:simplePos x="0" y="0"/>
            <wp:positionH relativeFrom="column">
              <wp:posOffset>974725</wp:posOffset>
            </wp:positionH>
            <wp:positionV relativeFrom="paragraph">
              <wp:posOffset>414020</wp:posOffset>
            </wp:positionV>
            <wp:extent cx="2108200" cy="1854200"/>
            <wp:effectExtent l="0" t="0" r="6350" b="0"/>
            <wp:wrapTopAndBottom/>
            <wp:docPr id="68236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07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22A">
        <w:rPr>
          <w:rFonts w:ascii="宋体" w:hAnsi="宋体" w:cs="黑体" w:hint="eastAsia"/>
          <w:bCs/>
          <w:sz w:val="24"/>
          <w:szCs w:val="24"/>
        </w:rPr>
        <w:t xml:space="preserve">课后练习3：输出一有规则的图形，如图  </w:t>
      </w:r>
    </w:p>
    <w:p w14:paraId="0F6B4C36" w14:textId="77777777" w:rsidR="00C26727" w:rsidRPr="0030622A" w:rsidRDefault="00C26727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/>
          <w:bCs/>
          <w:sz w:val="24"/>
          <w:szCs w:val="24"/>
        </w:rPr>
        <w:tab/>
      </w:r>
      <w:r w:rsidRPr="0030622A">
        <w:rPr>
          <w:rFonts w:ascii="宋体" w:hAnsi="宋体" w:cs="黑体" w:hint="eastAsia"/>
          <w:bCs/>
          <w:sz w:val="24"/>
          <w:szCs w:val="24"/>
        </w:rPr>
        <w:t>程序代码：</w:t>
      </w:r>
    </w:p>
    <w:p w14:paraId="225774A8" w14:textId="77777777" w:rsidR="00C26727" w:rsidRPr="0030622A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709952" behindDoc="0" locked="0" layoutInCell="1" allowOverlap="1" wp14:anchorId="3EF64A5A" wp14:editId="098F4128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5274310" cy="5739765"/>
            <wp:effectExtent l="0" t="0" r="2540" b="0"/>
            <wp:wrapThrough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hrough>
            <wp:docPr id="1246255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5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31DFC" w14:textId="77777777" w:rsidR="00C26727" w:rsidRPr="0030622A" w:rsidRDefault="00C26727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2E4214EE" w14:textId="77777777" w:rsidR="00C26727" w:rsidRPr="0030622A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 w:cs="黑体" w:hint="eastAsia"/>
          <w:bCs/>
          <w:sz w:val="24"/>
          <w:szCs w:val="24"/>
        </w:rPr>
        <w:t>输出结果：</w:t>
      </w:r>
    </w:p>
    <w:p w14:paraId="3829B3C5" w14:textId="77777777" w:rsidR="00305B2B" w:rsidRPr="0030622A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30622A">
        <w:rPr>
          <w:rFonts w:ascii="宋体" w:hAnsi="宋体"/>
          <w:noProof/>
        </w:rPr>
        <w:drawing>
          <wp:anchor distT="0" distB="0" distL="114300" distR="114300" simplePos="0" relativeHeight="251712000" behindDoc="0" locked="0" layoutInCell="1" allowOverlap="1" wp14:anchorId="57C34291" wp14:editId="78DDA6DD">
            <wp:simplePos x="0" y="0"/>
            <wp:positionH relativeFrom="column">
              <wp:posOffset>1090930</wp:posOffset>
            </wp:positionH>
            <wp:positionV relativeFrom="paragraph">
              <wp:posOffset>6985</wp:posOffset>
            </wp:positionV>
            <wp:extent cx="1498600" cy="1149350"/>
            <wp:effectExtent l="0" t="0" r="6350" b="0"/>
            <wp:wrapThrough wrapText="bothSides">
              <wp:wrapPolygon edited="0">
                <wp:start x="0" y="0"/>
                <wp:lineTo x="0" y="21123"/>
                <wp:lineTo x="21417" y="21123"/>
                <wp:lineTo x="21417" y="0"/>
                <wp:lineTo x="0" y="0"/>
              </wp:wrapPolygon>
            </wp:wrapThrough>
            <wp:docPr id="436705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058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26715" w14:textId="77777777" w:rsidR="00C26727" w:rsidRPr="0030622A" w:rsidRDefault="00C26727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3299544A" w14:textId="77777777" w:rsidR="00897C6D" w:rsidRPr="0030622A" w:rsidRDefault="00897C6D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3F43758C" w14:textId="77777777" w:rsidR="00305B2B" w:rsidRPr="0030622A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1A014D75" w14:textId="77777777" w:rsidR="00305B2B" w:rsidRPr="0030622A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3F0553ED" w14:textId="77777777" w:rsidR="00305B2B" w:rsidRPr="00E7692F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 w:cs="黑体" w:hint="eastAsia"/>
          <w:bCs/>
          <w:sz w:val="24"/>
          <w:szCs w:val="24"/>
        </w:rPr>
        <w:t>遇到的问题以及解决办法：</w:t>
      </w:r>
    </w:p>
    <w:p w14:paraId="4A717D72" w14:textId="77777777" w:rsidR="00305B2B" w:rsidRPr="00E7692F" w:rsidRDefault="00305B2B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7EE649CA" w14:textId="77777777" w:rsidR="00305B2B" w:rsidRPr="00E7692F" w:rsidRDefault="00AB0A79" w:rsidP="00790450">
      <w:pPr>
        <w:pStyle w:val="af1"/>
        <w:numPr>
          <w:ilvl w:val="0"/>
          <w:numId w:val="13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713024" behindDoc="0" locked="0" layoutInCell="1" allowOverlap="1" wp14:anchorId="6A576598" wp14:editId="35E1550E">
            <wp:simplePos x="0" y="0"/>
            <wp:positionH relativeFrom="column">
              <wp:posOffset>309880</wp:posOffset>
            </wp:positionH>
            <wp:positionV relativeFrom="paragraph">
              <wp:posOffset>457200</wp:posOffset>
            </wp:positionV>
            <wp:extent cx="2924175" cy="2400300"/>
            <wp:effectExtent l="0" t="0" r="9525" b="0"/>
            <wp:wrapTopAndBottom/>
            <wp:docPr id="930842551" name="图片 93084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9C03E" w14:textId="77777777" w:rsidR="00AB0A79" w:rsidRPr="00E7692F" w:rsidRDefault="00AB0A7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 w:cs="黑体" w:hint="eastAsia"/>
          <w:bCs/>
          <w:sz w:val="24"/>
          <w:szCs w:val="24"/>
        </w:rPr>
        <w:t>输出错误，忽略了开始的空格，导致一下结果：</w:t>
      </w:r>
    </w:p>
    <w:p w14:paraId="02410017" w14:textId="77777777" w:rsidR="00AB0A79" w:rsidRPr="00E7692F" w:rsidRDefault="00AB0A7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 w:cs="黑体" w:hint="eastAsia"/>
          <w:bCs/>
          <w:noProof/>
          <w:sz w:val="24"/>
          <w:szCs w:val="24"/>
        </w:rPr>
        <w:drawing>
          <wp:anchor distT="0" distB="0" distL="114300" distR="114300" simplePos="0" relativeHeight="251714048" behindDoc="1" locked="0" layoutInCell="1" allowOverlap="1" wp14:anchorId="2088D5F3" wp14:editId="3C849947">
            <wp:simplePos x="0" y="0"/>
            <wp:positionH relativeFrom="column">
              <wp:posOffset>459105</wp:posOffset>
            </wp:positionH>
            <wp:positionV relativeFrom="paragraph">
              <wp:posOffset>81280</wp:posOffset>
            </wp:positionV>
            <wp:extent cx="1268095" cy="762000"/>
            <wp:effectExtent l="0" t="0" r="8255" b="0"/>
            <wp:wrapTopAndBottom/>
            <wp:docPr id="16746774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D259C" w14:textId="77777777" w:rsidR="00305B2B" w:rsidRPr="00E7692F" w:rsidRDefault="00AB0A7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 w:cs="黑体" w:hint="eastAsia"/>
          <w:bCs/>
          <w:sz w:val="24"/>
          <w:szCs w:val="24"/>
        </w:rPr>
        <w:t>解决：</w:t>
      </w:r>
      <w:r w:rsidRPr="00E7692F">
        <w:rPr>
          <w:rFonts w:ascii="宋体" w:hAnsi="宋体" w:cs="黑体" w:hint="eastAsia"/>
          <w:bCs/>
          <w:sz w:val="24"/>
          <w:szCs w:val="24"/>
          <w:highlight w:val="yellow"/>
        </w:rPr>
        <w:t>添加空格的输出：</w:t>
      </w:r>
    </w:p>
    <w:p w14:paraId="17888E72" w14:textId="77777777" w:rsidR="009600D7" w:rsidRPr="00E7692F" w:rsidRDefault="009600D7" w:rsidP="00790450">
      <w:pPr>
        <w:pStyle w:val="af1"/>
        <w:numPr>
          <w:ilvl w:val="0"/>
          <w:numId w:val="13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  <w:r w:rsidRPr="00E7692F">
        <w:rPr>
          <w:rFonts w:ascii="宋体" w:hAnsi="宋体" w:cs="黑体" w:hint="eastAsia"/>
          <w:bCs/>
          <w:noProof/>
          <w:sz w:val="24"/>
          <w:szCs w:val="24"/>
        </w:rPr>
        <w:drawing>
          <wp:anchor distT="0" distB="0" distL="114300" distR="114300" simplePos="0" relativeHeight="251717120" behindDoc="1" locked="0" layoutInCell="1" allowOverlap="1" wp14:anchorId="45F91601" wp14:editId="7FCDFCB3">
            <wp:simplePos x="0" y="0"/>
            <wp:positionH relativeFrom="column">
              <wp:posOffset>413385</wp:posOffset>
            </wp:positionH>
            <wp:positionV relativeFrom="paragraph">
              <wp:posOffset>1224500</wp:posOffset>
            </wp:positionV>
            <wp:extent cx="3652520" cy="2955925"/>
            <wp:effectExtent l="0" t="0" r="5080" b="0"/>
            <wp:wrapThrough wrapText="bothSides">
              <wp:wrapPolygon edited="0">
                <wp:start x="0" y="0"/>
                <wp:lineTo x="0" y="21438"/>
                <wp:lineTo x="21517" y="21438"/>
                <wp:lineTo x="21517" y="0"/>
                <wp:lineTo x="0" y="0"/>
              </wp:wrapPolygon>
            </wp:wrapThrough>
            <wp:docPr id="13899060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295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92F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716096" behindDoc="0" locked="0" layoutInCell="1" allowOverlap="1" wp14:anchorId="1C646527" wp14:editId="5289420A">
            <wp:simplePos x="0" y="0"/>
            <wp:positionH relativeFrom="column">
              <wp:posOffset>1905</wp:posOffset>
            </wp:positionH>
            <wp:positionV relativeFrom="paragraph">
              <wp:posOffset>37465</wp:posOffset>
            </wp:positionV>
            <wp:extent cx="4657725" cy="990600"/>
            <wp:effectExtent l="0" t="0" r="9525" b="0"/>
            <wp:wrapTopAndBottom/>
            <wp:docPr id="1100907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77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D5B71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1D39E874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51975AEB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3687CCBA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12C5CFDE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49C43863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7B40569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20403FA6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5BD6871D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500A4C22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3617A412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43FE19B6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62D266D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D27C5C5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49DAC373" w14:textId="77777777" w:rsidR="009600D7" w:rsidRPr="00E7692F" w:rsidRDefault="009600D7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6888E50C" w14:textId="77777777" w:rsidR="009600D7" w:rsidRPr="00E7692F" w:rsidRDefault="00CE68C3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 w:hint="eastAsia"/>
          <w:sz w:val="24"/>
          <w:szCs w:val="24"/>
        </w:rPr>
        <w:t>忽略了后面半部分，并且输出逻辑错误，多了偶数行：</w:t>
      </w:r>
    </w:p>
    <w:p w14:paraId="66C7E821" w14:textId="77777777" w:rsidR="00CE68C3" w:rsidRPr="00E7692F" w:rsidRDefault="00CE68C3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718144" behindDoc="0" locked="0" layoutInCell="1" allowOverlap="1" wp14:anchorId="76B74E4C" wp14:editId="7143C38D">
            <wp:simplePos x="0" y="0"/>
            <wp:positionH relativeFrom="column">
              <wp:posOffset>214630</wp:posOffset>
            </wp:positionH>
            <wp:positionV relativeFrom="paragraph">
              <wp:posOffset>167640</wp:posOffset>
            </wp:positionV>
            <wp:extent cx="2019300" cy="1104900"/>
            <wp:effectExtent l="0" t="0" r="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133F9" w14:textId="77777777" w:rsidR="009600D7" w:rsidRPr="00E7692F" w:rsidRDefault="00CE68C3" w:rsidP="0079045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E7692F">
        <w:rPr>
          <w:rFonts w:ascii="宋体" w:hAnsi="宋体" w:hint="eastAsia"/>
          <w:b/>
          <w:bCs/>
          <w:sz w:val="24"/>
          <w:szCs w:val="24"/>
        </w:rPr>
        <w:t>解决：</w:t>
      </w:r>
    </w:p>
    <w:p w14:paraId="7AD3A634" w14:textId="77777777" w:rsidR="009600D7" w:rsidRPr="00E7692F" w:rsidRDefault="00CE68C3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720192" behindDoc="0" locked="0" layoutInCell="1" allowOverlap="1" wp14:anchorId="4FB1E17F" wp14:editId="7624A6EA">
            <wp:simplePos x="0" y="0"/>
            <wp:positionH relativeFrom="column">
              <wp:posOffset>-11430</wp:posOffset>
            </wp:positionH>
            <wp:positionV relativeFrom="paragraph">
              <wp:posOffset>245745</wp:posOffset>
            </wp:positionV>
            <wp:extent cx="4538345" cy="3324225"/>
            <wp:effectExtent l="0" t="0" r="0" b="9525"/>
            <wp:wrapTopAndBottom/>
            <wp:docPr id="745644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43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C156C" w14:textId="77777777" w:rsidR="00CE68C3" w:rsidRPr="00E7692F" w:rsidRDefault="00CE68C3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12EEA5E1" w14:textId="77777777" w:rsidR="009600D7" w:rsidRPr="00E7692F" w:rsidRDefault="00CE68C3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 w:hint="eastAsia"/>
          <w:sz w:val="24"/>
          <w:szCs w:val="24"/>
          <w:highlight w:val="yellow"/>
        </w:rPr>
        <w:t>添加后半部分输出，同时判断i是否为偶数行。空格判断也适当调整</w:t>
      </w:r>
    </w:p>
    <w:p w14:paraId="685E73D0" w14:textId="77777777" w:rsidR="00CE68C3" w:rsidRPr="00E7692F" w:rsidRDefault="00907484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722240" behindDoc="0" locked="0" layoutInCell="1" allowOverlap="1" wp14:anchorId="772460C8" wp14:editId="49A1C993">
            <wp:simplePos x="0" y="0"/>
            <wp:positionH relativeFrom="column">
              <wp:posOffset>56515</wp:posOffset>
            </wp:positionH>
            <wp:positionV relativeFrom="paragraph">
              <wp:posOffset>293930</wp:posOffset>
            </wp:positionV>
            <wp:extent cx="2787650" cy="673100"/>
            <wp:effectExtent l="0" t="0" r="0" b="0"/>
            <wp:wrapTopAndBottom/>
            <wp:docPr id="1241324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49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DF2EB" w14:textId="77777777" w:rsidR="00907484" w:rsidRPr="00E7692F" w:rsidRDefault="00907484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2ACDA9F" w14:textId="77777777" w:rsidR="00CE68C3" w:rsidRPr="00E7692F" w:rsidRDefault="00907484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724288" behindDoc="0" locked="0" layoutInCell="1" allowOverlap="1" wp14:anchorId="5EBEDC0D" wp14:editId="5B0CBBC8">
            <wp:simplePos x="0" y="0"/>
            <wp:positionH relativeFrom="column">
              <wp:posOffset>548357</wp:posOffset>
            </wp:positionH>
            <wp:positionV relativeFrom="paragraph">
              <wp:posOffset>347980</wp:posOffset>
            </wp:positionV>
            <wp:extent cx="2099945" cy="1502410"/>
            <wp:effectExtent l="0" t="0" r="0" b="2540"/>
            <wp:wrapTopAndBottom/>
            <wp:docPr id="118271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3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92F">
        <w:rPr>
          <w:rFonts w:ascii="宋体" w:hAnsi="宋体" w:hint="eastAsia"/>
          <w:sz w:val="24"/>
          <w:szCs w:val="24"/>
        </w:rPr>
        <w:t>同时，使用宏定义，当LENGTH = 11时，输出如下：</w:t>
      </w:r>
    </w:p>
    <w:p w14:paraId="3C4BB08C" w14:textId="77777777" w:rsidR="004E6AF8" w:rsidRPr="00E7692F" w:rsidRDefault="004E6AF8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E7692F">
        <w:rPr>
          <w:rFonts w:ascii="宋体" w:hAnsi="宋体" w:hint="eastAsia"/>
          <w:b/>
          <w:sz w:val="24"/>
          <w:szCs w:val="24"/>
        </w:rPr>
        <w:t>解决上述情况后，程序修改完成，结果正确</w:t>
      </w:r>
    </w:p>
    <w:p w14:paraId="3EC0B9D6" w14:textId="77777777" w:rsidR="004E6AF8" w:rsidRDefault="004E6AF8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38BED1E9" w14:textId="77777777" w:rsidR="005D4055" w:rsidRPr="005D4055" w:rsidRDefault="005D4055" w:rsidP="005D4055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t>【实验分析与讨论</w:t>
      </w:r>
      <w:r w:rsidRPr="005D4055">
        <w:rPr>
          <w:rFonts w:ascii="宋体" w:hAnsi="宋体" w:cs="黑体"/>
          <w:bCs/>
          <w:sz w:val="24"/>
          <w:szCs w:val="24"/>
          <w:lang w:val="pt-BR"/>
        </w:rPr>
        <w:t>】</w:t>
      </w: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t xml:space="preserve">                                        </w:t>
      </w:r>
    </w:p>
    <w:p w14:paraId="0B87A1E7" w14:textId="2503FEBC" w:rsidR="005D4055" w:rsidRPr="00DF08D2" w:rsidRDefault="005D4055" w:rsidP="00DF08D2">
      <w:pPr>
        <w:spacing w:line="360" w:lineRule="auto"/>
        <w:rPr>
          <w:rFonts w:ascii="宋体" w:hAnsi="宋体" w:cs="黑体"/>
          <w:bCs/>
          <w:sz w:val="24"/>
          <w:szCs w:val="24"/>
        </w:rPr>
      </w:pPr>
      <w:bookmarkStart w:id="28" w:name="_Hlk179635767"/>
      <w:r w:rsidRPr="00DF08D2">
        <w:rPr>
          <w:rFonts w:ascii="宋体" w:hAnsi="宋体" w:cs="黑体" w:hint="eastAsia"/>
          <w:bCs/>
          <w:sz w:val="24"/>
          <w:szCs w:val="24"/>
        </w:rPr>
        <w:t>分析总结for语句，while语句，do-while语句的用法。</w:t>
      </w:r>
      <w:bookmarkEnd w:id="28"/>
    </w:p>
    <w:p w14:paraId="3772683D" w14:textId="588BBDF5" w:rsidR="00C529DC" w:rsidRPr="00C529DC" w:rsidRDefault="00C529DC" w:rsidP="00C529DC">
      <w:pPr>
        <w:pStyle w:val="af1"/>
        <w:numPr>
          <w:ilvl w:val="0"/>
          <w:numId w:val="19"/>
        </w:numPr>
        <w:spacing w:line="360" w:lineRule="auto"/>
        <w:ind w:firstLineChars="0"/>
        <w:rPr>
          <w:rFonts w:ascii="宋体" w:hAnsi="宋体"/>
        </w:rPr>
      </w:pPr>
      <w:r w:rsidRPr="00C529DC">
        <w:rPr>
          <w:rFonts w:ascii="宋体" w:hAnsi="宋体"/>
        </w:rPr>
        <w:t>for (initialization; condition; update) {</w:t>
      </w:r>
    </w:p>
    <w:p w14:paraId="3B15B4EB" w14:textId="1520A4E4" w:rsidR="00C529DC" w:rsidRPr="00C529DC" w:rsidRDefault="00C529DC" w:rsidP="00C529DC">
      <w:pPr>
        <w:spacing w:line="360" w:lineRule="auto"/>
        <w:rPr>
          <w:rFonts w:ascii="宋体" w:hAnsi="宋体"/>
        </w:rPr>
      </w:pPr>
      <w:r w:rsidRPr="00C529DC"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ab/>
      </w:r>
      <w:r w:rsidRPr="00C529DC">
        <w:rPr>
          <w:rFonts w:ascii="宋体" w:hAnsi="宋体"/>
          <w:i/>
          <w:iCs/>
        </w:rPr>
        <w:t>// 循环体</w:t>
      </w:r>
    </w:p>
    <w:p w14:paraId="115E0DE7" w14:textId="77777777" w:rsidR="00C529DC" w:rsidRDefault="00C529DC" w:rsidP="00C529DC">
      <w:pPr>
        <w:spacing w:line="360" w:lineRule="auto"/>
        <w:ind w:left="420" w:firstLine="420"/>
        <w:rPr>
          <w:rFonts w:ascii="宋体" w:hAnsi="宋体"/>
        </w:rPr>
      </w:pPr>
      <w:r w:rsidRPr="00C529DC">
        <w:rPr>
          <w:rFonts w:ascii="宋体" w:hAnsi="宋体"/>
        </w:rPr>
        <w:t>}</w:t>
      </w:r>
    </w:p>
    <w:p w14:paraId="3A996848" w14:textId="77777777" w:rsidR="00C529DC" w:rsidRPr="00C529DC" w:rsidRDefault="00C529DC" w:rsidP="00C529DC">
      <w:pPr>
        <w:pStyle w:val="af1"/>
        <w:numPr>
          <w:ilvl w:val="0"/>
          <w:numId w:val="19"/>
        </w:numPr>
        <w:spacing w:line="360" w:lineRule="auto"/>
        <w:ind w:firstLineChars="0"/>
        <w:rPr>
          <w:rFonts w:ascii="宋体" w:hAnsi="宋体"/>
        </w:rPr>
      </w:pPr>
      <w:r w:rsidRPr="00C529DC">
        <w:rPr>
          <w:rFonts w:ascii="宋体" w:hAnsi="宋体"/>
        </w:rPr>
        <w:t>while (condition) {</w:t>
      </w:r>
    </w:p>
    <w:p w14:paraId="2A4274B0" w14:textId="77777777" w:rsidR="00C529DC" w:rsidRPr="00C529DC" w:rsidRDefault="00C529DC" w:rsidP="00C529DC">
      <w:pPr>
        <w:spacing w:line="360" w:lineRule="auto"/>
        <w:ind w:left="420"/>
        <w:rPr>
          <w:rFonts w:ascii="宋体" w:hAnsi="宋体" w:hint="eastAsia"/>
        </w:rPr>
      </w:pPr>
      <w:r w:rsidRPr="00C529DC">
        <w:rPr>
          <w:rFonts w:ascii="宋体" w:hAnsi="宋体" w:hint="eastAsia"/>
        </w:rPr>
        <w:t xml:space="preserve">    // 循环体</w:t>
      </w:r>
    </w:p>
    <w:p w14:paraId="1900AD8E" w14:textId="5283584E" w:rsidR="00C529DC" w:rsidRDefault="00C529DC" w:rsidP="00C529DC">
      <w:pPr>
        <w:spacing w:line="360" w:lineRule="auto"/>
        <w:ind w:left="420" w:firstLine="420"/>
        <w:rPr>
          <w:rFonts w:ascii="宋体" w:hAnsi="宋体"/>
        </w:rPr>
      </w:pPr>
      <w:r w:rsidRPr="00C529DC">
        <w:rPr>
          <w:rFonts w:ascii="宋体" w:hAnsi="宋体"/>
        </w:rPr>
        <w:t>}</w:t>
      </w:r>
    </w:p>
    <w:p w14:paraId="111A0DC2" w14:textId="77777777" w:rsidR="00C529DC" w:rsidRPr="00C529DC" w:rsidRDefault="00C529DC" w:rsidP="00C529DC">
      <w:pPr>
        <w:pStyle w:val="af1"/>
        <w:numPr>
          <w:ilvl w:val="0"/>
          <w:numId w:val="19"/>
        </w:numPr>
        <w:spacing w:line="360" w:lineRule="auto"/>
        <w:ind w:firstLineChars="0"/>
        <w:rPr>
          <w:rFonts w:ascii="宋体" w:hAnsi="宋体"/>
        </w:rPr>
      </w:pPr>
      <w:r w:rsidRPr="00C529DC">
        <w:rPr>
          <w:rFonts w:ascii="宋体" w:hAnsi="宋体"/>
        </w:rPr>
        <w:t>do {</w:t>
      </w:r>
    </w:p>
    <w:p w14:paraId="2F8E8480" w14:textId="77777777" w:rsidR="00C529DC" w:rsidRPr="00C529DC" w:rsidRDefault="00C529DC" w:rsidP="00C529DC">
      <w:pPr>
        <w:spacing w:line="360" w:lineRule="auto"/>
        <w:ind w:left="420"/>
        <w:rPr>
          <w:rFonts w:ascii="宋体" w:hAnsi="宋体" w:hint="eastAsia"/>
        </w:rPr>
      </w:pPr>
      <w:r w:rsidRPr="00C529DC">
        <w:rPr>
          <w:rFonts w:ascii="宋体" w:hAnsi="宋体" w:hint="eastAsia"/>
        </w:rPr>
        <w:t xml:space="preserve">    // 循环体</w:t>
      </w:r>
    </w:p>
    <w:p w14:paraId="606317A2" w14:textId="097DF5C0" w:rsidR="00C529DC" w:rsidRDefault="00C529DC" w:rsidP="00C529DC">
      <w:pPr>
        <w:pStyle w:val="af1"/>
        <w:spacing w:line="360" w:lineRule="auto"/>
        <w:ind w:left="780" w:firstLineChars="0" w:firstLine="0"/>
        <w:rPr>
          <w:rFonts w:ascii="宋体" w:hAnsi="宋体"/>
        </w:rPr>
      </w:pPr>
      <w:r w:rsidRPr="00C529DC">
        <w:rPr>
          <w:rFonts w:ascii="宋体" w:hAnsi="宋体"/>
        </w:rPr>
        <w:t>} while (condition);</w:t>
      </w:r>
    </w:p>
    <w:p w14:paraId="6776C10B" w14:textId="57DC3761" w:rsidR="00C529DC" w:rsidRPr="00C529DC" w:rsidRDefault="00C529DC" w:rsidP="00C529DC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与while相比，do-while至少会执行一次</w:t>
      </w:r>
    </w:p>
    <w:p w14:paraId="3A84A291" w14:textId="32C02BD3" w:rsidR="004E6AF8" w:rsidRPr="0030622A" w:rsidRDefault="004E6AF8" w:rsidP="00C529DC">
      <w:pPr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实验心得</w:t>
      </w:r>
    </w:p>
    <w:p w14:paraId="0D5D7A22" w14:textId="77777777" w:rsidR="00186650" w:rsidRPr="00E7692F" w:rsidRDefault="004E6AF8" w:rsidP="00790450">
      <w:pPr>
        <w:pStyle w:val="af1"/>
        <w:numPr>
          <w:ilvl w:val="0"/>
          <w:numId w:val="14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 w:hint="eastAsia"/>
          <w:sz w:val="24"/>
          <w:szCs w:val="24"/>
        </w:rPr>
        <w:t>经过这次实验，加深了我对条件判断以及循环结构的理解</w:t>
      </w:r>
      <w:r w:rsidR="00186650" w:rsidRPr="00E7692F">
        <w:rPr>
          <w:rFonts w:ascii="宋体" w:hAnsi="宋体" w:hint="eastAsia"/>
          <w:sz w:val="24"/>
          <w:szCs w:val="24"/>
        </w:rPr>
        <w:t>：</w:t>
      </w:r>
    </w:p>
    <w:p w14:paraId="56233295" w14:textId="77777777" w:rsidR="00907484" w:rsidRPr="00E7692F" w:rsidRDefault="006758B7" w:rsidP="00790450">
      <w:pPr>
        <w:spacing w:line="360" w:lineRule="auto"/>
        <w:ind w:firstLine="420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 w:hint="eastAsia"/>
          <w:sz w:val="24"/>
          <w:szCs w:val="24"/>
        </w:rPr>
        <w:t>if条件判断需要完全，switch语句不能漏了break和default，循环结构中不能漏了</w:t>
      </w:r>
      <w:r w:rsidR="00186650" w:rsidRPr="00E7692F">
        <w:rPr>
          <w:rFonts w:ascii="宋体" w:hAnsi="宋体" w:hint="eastAsia"/>
          <w:sz w:val="24"/>
          <w:szCs w:val="24"/>
        </w:rPr>
        <w:t>界限，否则可能会出现死循环。</w:t>
      </w:r>
    </w:p>
    <w:p w14:paraId="1F585BDE" w14:textId="77777777" w:rsidR="00186650" w:rsidRPr="00E7692F" w:rsidRDefault="00186650" w:rsidP="00790450">
      <w:pPr>
        <w:spacing w:line="360" w:lineRule="auto"/>
        <w:ind w:firstLine="420"/>
        <w:rPr>
          <w:rFonts w:ascii="宋体" w:hAnsi="宋体" w:hint="eastAsia"/>
          <w:sz w:val="24"/>
          <w:szCs w:val="24"/>
        </w:rPr>
      </w:pPr>
    </w:p>
    <w:p w14:paraId="1BC9100B" w14:textId="77777777" w:rsidR="00186650" w:rsidRPr="00E7692F" w:rsidRDefault="00186650" w:rsidP="00790450">
      <w:pPr>
        <w:pStyle w:val="af1"/>
        <w:numPr>
          <w:ilvl w:val="0"/>
          <w:numId w:val="14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E7692F">
        <w:rPr>
          <w:rFonts w:ascii="宋体" w:hAnsi="宋体" w:hint="eastAsia"/>
          <w:sz w:val="24"/>
          <w:szCs w:val="24"/>
        </w:rPr>
        <w:lastRenderedPageBreak/>
        <w:t>代码编写过程中经常会出现bug</w:t>
      </w:r>
      <w:r w:rsidR="008B6D5E" w:rsidRPr="00E7692F">
        <w:rPr>
          <w:rFonts w:ascii="宋体" w:hAnsi="宋体" w:hint="eastAsia"/>
          <w:sz w:val="24"/>
          <w:szCs w:val="24"/>
        </w:rPr>
        <w:t>或者逻辑判断错误</w:t>
      </w:r>
      <w:r w:rsidRPr="00E7692F">
        <w:rPr>
          <w:rFonts w:ascii="宋体" w:hAnsi="宋体" w:hint="eastAsia"/>
          <w:sz w:val="24"/>
          <w:szCs w:val="24"/>
        </w:rPr>
        <w:t>，需要细心和耐心。</w:t>
      </w:r>
    </w:p>
    <w:sectPr w:rsidR="00186650" w:rsidRPr="00E7692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F9FFA" w14:textId="77777777" w:rsidR="008A3198" w:rsidRDefault="008A3198" w:rsidP="00C65822">
      <w:r>
        <w:separator/>
      </w:r>
    </w:p>
  </w:endnote>
  <w:endnote w:type="continuationSeparator" w:id="0">
    <w:p w14:paraId="1FABF33D" w14:textId="77777777" w:rsidR="008A3198" w:rsidRDefault="008A3198" w:rsidP="00C6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B5F6DF" w14:textId="77777777" w:rsidR="008A3198" w:rsidRDefault="008A3198" w:rsidP="00C65822">
      <w:r>
        <w:separator/>
      </w:r>
    </w:p>
  </w:footnote>
  <w:footnote w:type="continuationSeparator" w:id="0">
    <w:p w14:paraId="4FACBE8E" w14:textId="77777777" w:rsidR="008A3198" w:rsidRDefault="008A3198" w:rsidP="00C65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BE435"/>
    <w:multiLevelType w:val="singleLevel"/>
    <w:tmpl w:val="81ABE4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5CBE9D0"/>
    <w:multiLevelType w:val="singleLevel"/>
    <w:tmpl w:val="C5CBE9D0"/>
    <w:lvl w:ilvl="0">
      <w:start w:val="2"/>
      <w:numFmt w:val="chineseCounting"/>
      <w:lvlText w:val="%1."/>
      <w:lvlJc w:val="left"/>
      <w:pPr>
        <w:tabs>
          <w:tab w:val="num" w:pos="312"/>
        </w:tabs>
      </w:pPr>
      <w:rPr>
        <w:rFonts w:hint="eastAsia"/>
      </w:rPr>
    </w:lvl>
  </w:abstractNum>
  <w:abstractNum w:abstractNumId="2" w15:restartNumberingAfterBreak="0">
    <w:nsid w:val="08456AC7"/>
    <w:multiLevelType w:val="hybridMultilevel"/>
    <w:tmpl w:val="06982E52"/>
    <w:lvl w:ilvl="0" w:tplc="8168F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4E45EB"/>
    <w:multiLevelType w:val="hybridMultilevel"/>
    <w:tmpl w:val="3F946BCC"/>
    <w:lvl w:ilvl="0" w:tplc="CA62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4D5B2E"/>
    <w:multiLevelType w:val="hybridMultilevel"/>
    <w:tmpl w:val="EA264FEE"/>
    <w:lvl w:ilvl="0" w:tplc="2CECAF2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D627B"/>
    <w:multiLevelType w:val="hybridMultilevel"/>
    <w:tmpl w:val="4DB0ED34"/>
    <w:lvl w:ilvl="0" w:tplc="7CFA1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BA81116"/>
    <w:multiLevelType w:val="hybridMultilevel"/>
    <w:tmpl w:val="C8AC0EEE"/>
    <w:lvl w:ilvl="0" w:tplc="E7CACB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67A17D5"/>
    <w:multiLevelType w:val="hybridMultilevel"/>
    <w:tmpl w:val="AC9EC88E"/>
    <w:lvl w:ilvl="0" w:tplc="FF76E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6C96B92"/>
    <w:multiLevelType w:val="singleLevel"/>
    <w:tmpl w:val="46C96B9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b w:val="0"/>
        <w:bCs w:val="0"/>
        <w:sz w:val="20"/>
        <w:szCs w:val="20"/>
      </w:rPr>
    </w:lvl>
  </w:abstractNum>
  <w:abstractNum w:abstractNumId="9" w15:restartNumberingAfterBreak="0">
    <w:nsid w:val="504101FD"/>
    <w:multiLevelType w:val="multilevel"/>
    <w:tmpl w:val="0D8C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E4DC1"/>
    <w:multiLevelType w:val="singleLevel"/>
    <w:tmpl w:val="513E4DC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1EE55B3"/>
    <w:multiLevelType w:val="hybridMultilevel"/>
    <w:tmpl w:val="1B4239BC"/>
    <w:lvl w:ilvl="0" w:tplc="5BFE71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63749F1"/>
    <w:multiLevelType w:val="singleLevel"/>
    <w:tmpl w:val="563749F1"/>
    <w:lvl w:ilvl="0">
      <w:start w:val="1"/>
      <w:numFmt w:val="chineseCounting"/>
      <w:suff w:val="space"/>
      <w:lvlText w:val="%1．"/>
      <w:lvlJc w:val="left"/>
    </w:lvl>
  </w:abstractNum>
  <w:abstractNum w:abstractNumId="13" w15:restartNumberingAfterBreak="0">
    <w:nsid w:val="5C0878B8"/>
    <w:multiLevelType w:val="hybridMultilevel"/>
    <w:tmpl w:val="386AB328"/>
    <w:lvl w:ilvl="0" w:tplc="24BCC6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EA934D8"/>
    <w:multiLevelType w:val="hybridMultilevel"/>
    <w:tmpl w:val="8766C8C0"/>
    <w:lvl w:ilvl="0" w:tplc="C14AD6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C511DAD"/>
    <w:multiLevelType w:val="hybridMultilevel"/>
    <w:tmpl w:val="9E6873BE"/>
    <w:lvl w:ilvl="0" w:tplc="87ECF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009534A"/>
    <w:multiLevelType w:val="hybridMultilevel"/>
    <w:tmpl w:val="53D81912"/>
    <w:lvl w:ilvl="0" w:tplc="6E46D3C8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159313B"/>
    <w:multiLevelType w:val="hybridMultilevel"/>
    <w:tmpl w:val="E44276E0"/>
    <w:lvl w:ilvl="0" w:tplc="0E9A7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FEA169C"/>
    <w:multiLevelType w:val="hybridMultilevel"/>
    <w:tmpl w:val="2E0AC548"/>
    <w:lvl w:ilvl="0" w:tplc="71B82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2476634">
    <w:abstractNumId w:val="12"/>
  </w:num>
  <w:num w:numId="2" w16cid:durableId="682628329">
    <w:abstractNumId w:val="1"/>
  </w:num>
  <w:num w:numId="3" w16cid:durableId="1394430492">
    <w:abstractNumId w:val="10"/>
  </w:num>
  <w:num w:numId="4" w16cid:durableId="1026784014">
    <w:abstractNumId w:val="8"/>
  </w:num>
  <w:num w:numId="5" w16cid:durableId="580868369">
    <w:abstractNumId w:val="0"/>
  </w:num>
  <w:num w:numId="6" w16cid:durableId="1998529859">
    <w:abstractNumId w:val="16"/>
  </w:num>
  <w:num w:numId="7" w16cid:durableId="1008871939">
    <w:abstractNumId w:val="3"/>
  </w:num>
  <w:num w:numId="8" w16cid:durableId="693271010">
    <w:abstractNumId w:val="4"/>
  </w:num>
  <w:num w:numId="9" w16cid:durableId="1890654157">
    <w:abstractNumId w:val="2"/>
  </w:num>
  <w:num w:numId="10" w16cid:durableId="337973209">
    <w:abstractNumId w:val="18"/>
  </w:num>
  <w:num w:numId="11" w16cid:durableId="1503469204">
    <w:abstractNumId w:val="5"/>
  </w:num>
  <w:num w:numId="12" w16cid:durableId="1403943984">
    <w:abstractNumId w:val="17"/>
  </w:num>
  <w:num w:numId="13" w16cid:durableId="1825194151">
    <w:abstractNumId w:val="7"/>
  </w:num>
  <w:num w:numId="14" w16cid:durableId="165825278">
    <w:abstractNumId w:val="15"/>
  </w:num>
  <w:num w:numId="15" w16cid:durableId="718749880">
    <w:abstractNumId w:val="13"/>
  </w:num>
  <w:num w:numId="16" w16cid:durableId="1876769743">
    <w:abstractNumId w:val="9"/>
  </w:num>
  <w:num w:numId="17" w16cid:durableId="1128161150">
    <w:abstractNumId w:val="11"/>
  </w:num>
  <w:num w:numId="18" w16cid:durableId="1186478783">
    <w:abstractNumId w:val="14"/>
  </w:num>
  <w:num w:numId="19" w16cid:durableId="1708293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wODBmOGU1ZGJjNDU4N2RjYzJlOTRlNjA1NWU4MDMifQ=="/>
  </w:docVars>
  <w:rsids>
    <w:rsidRoot w:val="00647080"/>
    <w:rsid w:val="0004214C"/>
    <w:rsid w:val="000615C2"/>
    <w:rsid w:val="00061D7F"/>
    <w:rsid w:val="000732DD"/>
    <w:rsid w:val="00080F65"/>
    <w:rsid w:val="00087E0C"/>
    <w:rsid w:val="000B1850"/>
    <w:rsid w:val="000F108F"/>
    <w:rsid w:val="000F33B5"/>
    <w:rsid w:val="00100E0A"/>
    <w:rsid w:val="00102694"/>
    <w:rsid w:val="00106A5C"/>
    <w:rsid w:val="00110B49"/>
    <w:rsid w:val="001326EB"/>
    <w:rsid w:val="00132EB7"/>
    <w:rsid w:val="001600D6"/>
    <w:rsid w:val="00172A27"/>
    <w:rsid w:val="00173E45"/>
    <w:rsid w:val="00176661"/>
    <w:rsid w:val="00186650"/>
    <w:rsid w:val="00187335"/>
    <w:rsid w:val="001A2F9D"/>
    <w:rsid w:val="001B3C20"/>
    <w:rsid w:val="001D33A3"/>
    <w:rsid w:val="001D6B0A"/>
    <w:rsid w:val="0020183B"/>
    <w:rsid w:val="00214C8E"/>
    <w:rsid w:val="002302D3"/>
    <w:rsid w:val="00234581"/>
    <w:rsid w:val="002366E4"/>
    <w:rsid w:val="002367AC"/>
    <w:rsid w:val="00237229"/>
    <w:rsid w:val="002423E7"/>
    <w:rsid w:val="002473CF"/>
    <w:rsid w:val="00270C45"/>
    <w:rsid w:val="00271F1F"/>
    <w:rsid w:val="002726E1"/>
    <w:rsid w:val="00277D03"/>
    <w:rsid w:val="00285549"/>
    <w:rsid w:val="00287C39"/>
    <w:rsid w:val="002A2153"/>
    <w:rsid w:val="002B7AE2"/>
    <w:rsid w:val="002C7CBA"/>
    <w:rsid w:val="002D11C8"/>
    <w:rsid w:val="002D7200"/>
    <w:rsid w:val="002F0B1E"/>
    <w:rsid w:val="002F2FB9"/>
    <w:rsid w:val="002F5597"/>
    <w:rsid w:val="002F628F"/>
    <w:rsid w:val="003036BF"/>
    <w:rsid w:val="003044A4"/>
    <w:rsid w:val="00305B2B"/>
    <w:rsid w:val="0030622A"/>
    <w:rsid w:val="00310C5D"/>
    <w:rsid w:val="00320845"/>
    <w:rsid w:val="00340D88"/>
    <w:rsid w:val="00356773"/>
    <w:rsid w:val="003710F7"/>
    <w:rsid w:val="00371320"/>
    <w:rsid w:val="003776B6"/>
    <w:rsid w:val="0039554A"/>
    <w:rsid w:val="003A7CE1"/>
    <w:rsid w:val="003B6AD4"/>
    <w:rsid w:val="003C1910"/>
    <w:rsid w:val="003F23A7"/>
    <w:rsid w:val="0041262A"/>
    <w:rsid w:val="00453EFF"/>
    <w:rsid w:val="00457474"/>
    <w:rsid w:val="00474542"/>
    <w:rsid w:val="00491259"/>
    <w:rsid w:val="00496E6E"/>
    <w:rsid w:val="004D3EC7"/>
    <w:rsid w:val="004D4997"/>
    <w:rsid w:val="004E6AF8"/>
    <w:rsid w:val="004F027D"/>
    <w:rsid w:val="004F6B6F"/>
    <w:rsid w:val="004F7FDB"/>
    <w:rsid w:val="00526A22"/>
    <w:rsid w:val="005433AD"/>
    <w:rsid w:val="005547DA"/>
    <w:rsid w:val="00561E3D"/>
    <w:rsid w:val="00572DE6"/>
    <w:rsid w:val="00583177"/>
    <w:rsid w:val="00591900"/>
    <w:rsid w:val="00593F71"/>
    <w:rsid w:val="005C6DF4"/>
    <w:rsid w:val="005D4055"/>
    <w:rsid w:val="005D6E93"/>
    <w:rsid w:val="005E494E"/>
    <w:rsid w:val="006146DE"/>
    <w:rsid w:val="00624AEF"/>
    <w:rsid w:val="00647080"/>
    <w:rsid w:val="0066682F"/>
    <w:rsid w:val="006758B7"/>
    <w:rsid w:val="00693DAB"/>
    <w:rsid w:val="006B551E"/>
    <w:rsid w:val="006C267E"/>
    <w:rsid w:val="006E231D"/>
    <w:rsid w:val="00722F0E"/>
    <w:rsid w:val="007230B2"/>
    <w:rsid w:val="00752EB0"/>
    <w:rsid w:val="0075527E"/>
    <w:rsid w:val="00756D53"/>
    <w:rsid w:val="007803D4"/>
    <w:rsid w:val="00790450"/>
    <w:rsid w:val="007A0C15"/>
    <w:rsid w:val="007A1342"/>
    <w:rsid w:val="007A243D"/>
    <w:rsid w:val="007A2B48"/>
    <w:rsid w:val="007B3643"/>
    <w:rsid w:val="007E7C9E"/>
    <w:rsid w:val="00811E81"/>
    <w:rsid w:val="00822786"/>
    <w:rsid w:val="00830B19"/>
    <w:rsid w:val="00865E28"/>
    <w:rsid w:val="00897C6D"/>
    <w:rsid w:val="008A1454"/>
    <w:rsid w:val="008A3198"/>
    <w:rsid w:val="008B6D5E"/>
    <w:rsid w:val="008B721D"/>
    <w:rsid w:val="008C6C88"/>
    <w:rsid w:val="008D66F1"/>
    <w:rsid w:val="008E4A2B"/>
    <w:rsid w:val="009063B9"/>
    <w:rsid w:val="00907484"/>
    <w:rsid w:val="00923237"/>
    <w:rsid w:val="0093510E"/>
    <w:rsid w:val="009443A0"/>
    <w:rsid w:val="00954EB6"/>
    <w:rsid w:val="009600D7"/>
    <w:rsid w:val="009C7A30"/>
    <w:rsid w:val="009D1FB3"/>
    <w:rsid w:val="009D74A9"/>
    <w:rsid w:val="009F0879"/>
    <w:rsid w:val="009F2A52"/>
    <w:rsid w:val="009F7197"/>
    <w:rsid w:val="00A114C4"/>
    <w:rsid w:val="00A25970"/>
    <w:rsid w:val="00A475B5"/>
    <w:rsid w:val="00A66A35"/>
    <w:rsid w:val="00A825A9"/>
    <w:rsid w:val="00AB0A79"/>
    <w:rsid w:val="00AD1C25"/>
    <w:rsid w:val="00B07460"/>
    <w:rsid w:val="00B07BC5"/>
    <w:rsid w:val="00B329D7"/>
    <w:rsid w:val="00B569AA"/>
    <w:rsid w:val="00B66868"/>
    <w:rsid w:val="00BA0506"/>
    <w:rsid w:val="00BA2D93"/>
    <w:rsid w:val="00C063FE"/>
    <w:rsid w:val="00C163C4"/>
    <w:rsid w:val="00C207D1"/>
    <w:rsid w:val="00C26727"/>
    <w:rsid w:val="00C308FF"/>
    <w:rsid w:val="00C416D4"/>
    <w:rsid w:val="00C529DC"/>
    <w:rsid w:val="00C575A0"/>
    <w:rsid w:val="00C65822"/>
    <w:rsid w:val="00C8730C"/>
    <w:rsid w:val="00C93531"/>
    <w:rsid w:val="00CB7E89"/>
    <w:rsid w:val="00CC2596"/>
    <w:rsid w:val="00CC6E04"/>
    <w:rsid w:val="00CE68C3"/>
    <w:rsid w:val="00D00AAD"/>
    <w:rsid w:val="00D037CF"/>
    <w:rsid w:val="00D1538B"/>
    <w:rsid w:val="00D15BF6"/>
    <w:rsid w:val="00D17B7F"/>
    <w:rsid w:val="00D8680B"/>
    <w:rsid w:val="00D875DE"/>
    <w:rsid w:val="00D87A44"/>
    <w:rsid w:val="00DF08D2"/>
    <w:rsid w:val="00DF37A6"/>
    <w:rsid w:val="00E11C16"/>
    <w:rsid w:val="00E561C7"/>
    <w:rsid w:val="00E6376A"/>
    <w:rsid w:val="00E7058B"/>
    <w:rsid w:val="00E7692F"/>
    <w:rsid w:val="00E87EBA"/>
    <w:rsid w:val="00EB6D75"/>
    <w:rsid w:val="00EC1903"/>
    <w:rsid w:val="00ED37EE"/>
    <w:rsid w:val="00EF32FE"/>
    <w:rsid w:val="00EF54A2"/>
    <w:rsid w:val="00F27A32"/>
    <w:rsid w:val="00F47045"/>
    <w:rsid w:val="00F554BD"/>
    <w:rsid w:val="00F72411"/>
    <w:rsid w:val="00F75C2C"/>
    <w:rsid w:val="00F879B4"/>
    <w:rsid w:val="00F944F4"/>
    <w:rsid w:val="00F959BA"/>
    <w:rsid w:val="00FA65B8"/>
    <w:rsid w:val="00FC552B"/>
    <w:rsid w:val="074D3EE2"/>
    <w:rsid w:val="16AD1702"/>
    <w:rsid w:val="191470E1"/>
    <w:rsid w:val="454A459A"/>
    <w:rsid w:val="51B43D99"/>
    <w:rsid w:val="577104CF"/>
    <w:rsid w:val="5BBE022B"/>
    <w:rsid w:val="5CEA67A0"/>
    <w:rsid w:val="5F777458"/>
    <w:rsid w:val="64BE4821"/>
    <w:rsid w:val="67A85248"/>
    <w:rsid w:val="6B435472"/>
    <w:rsid w:val="6E055749"/>
    <w:rsid w:val="7214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1ECF21"/>
  <w15:chartTrackingRefBased/>
  <w15:docId w15:val="{5C73AE8C-09DE-4E60-AA43-DDAC4957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6AF8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widowControl/>
      <w:spacing w:before="100" w:beforeAutospacing="1" w:after="100" w:afterAutospacing="1"/>
      <w:jc w:val="center"/>
      <w:outlineLvl w:val="0"/>
    </w:pPr>
    <w:rPr>
      <w:rFonts w:ascii="黑体" w:eastAsia="黑体" w:hAnsi="黑体" w:cs="黑体"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bCs/>
      <w:kern w:val="36"/>
      <w:sz w:val="32"/>
      <w:szCs w:val="32"/>
    </w:rPr>
  </w:style>
  <w:style w:type="character" w:customStyle="1" w:styleId="20">
    <w:name w:val="标题 2 字符"/>
    <w:link w:val="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</w:style>
  <w:style w:type="character" w:customStyle="1" w:styleId="22">
    <w:name w:val="正文文本缩进 2 字符"/>
    <w:link w:val="21"/>
    <w:rPr>
      <w:kern w:val="2"/>
      <w:sz w:val="21"/>
      <w:szCs w:val="21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a">
    <w:name w:val="标题 字符"/>
    <w:link w:val="a9"/>
    <w:rPr>
      <w:rFonts w:ascii="等线 Light" w:hAnsi="等线 Light" w:cs="Times New Roman"/>
      <w:b/>
      <w:bCs/>
      <w:kern w:val="2"/>
      <w:sz w:val="32"/>
      <w:szCs w:val="32"/>
    </w:rPr>
  </w:style>
  <w:style w:type="character" w:styleId="ab">
    <w:name w:val="Strong"/>
    <w:qFormat/>
    <w:rPr>
      <w:b/>
      <w:bCs/>
    </w:rPr>
  </w:style>
  <w:style w:type="character" w:customStyle="1" w:styleId="ac">
    <w:name w:val="引用 字符"/>
    <w:link w:val="ad"/>
    <w:uiPriority w:val="99"/>
    <w:rPr>
      <w:i/>
      <w:iCs/>
      <w:color w:val="404040"/>
      <w:kern w:val="2"/>
      <w:sz w:val="21"/>
      <w:szCs w:val="21"/>
    </w:rPr>
  </w:style>
  <w:style w:type="paragraph" w:styleId="ad">
    <w:name w:val="Quote"/>
    <w:basedOn w:val="a"/>
    <w:next w:val="a"/>
    <w:link w:val="ac"/>
    <w:uiPriority w:val="9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pple-style-span">
    <w:name w:val="apple-style-span"/>
    <w:rPr>
      <w:rFonts w:cs="Times New Roman"/>
    </w:rPr>
  </w:style>
  <w:style w:type="character" w:styleId="ae">
    <w:name w:val="Subtle Reference"/>
    <w:uiPriority w:val="31"/>
    <w:qFormat/>
    <w:rPr>
      <w:smallCaps/>
      <w:color w:val="5A5A5A"/>
    </w:rPr>
  </w:style>
  <w:style w:type="character" w:customStyle="1" w:styleId="af">
    <w:name w:val="报告正文 字符"/>
    <w:link w:val="af0"/>
    <w:rPr>
      <w:rFonts w:ascii="宋体" w:hAnsi="宋体" w:cs="黑体"/>
      <w:bCs/>
      <w:kern w:val="2"/>
      <w:sz w:val="32"/>
      <w:szCs w:val="32"/>
    </w:rPr>
  </w:style>
  <w:style w:type="paragraph" w:customStyle="1" w:styleId="af0">
    <w:name w:val="报告正文"/>
    <w:basedOn w:val="af1"/>
    <w:link w:val="af"/>
    <w:qFormat/>
    <w:pPr>
      <w:ind w:rightChars="100" w:right="210" w:firstLine="640"/>
    </w:pPr>
    <w:rPr>
      <w:rFonts w:ascii="宋体" w:hAnsi="宋体" w:cs="黑体"/>
      <w:bCs/>
      <w:sz w:val="32"/>
      <w:szCs w:val="32"/>
    </w:rPr>
  </w:style>
  <w:style w:type="paragraph" w:styleId="af1">
    <w:name w:val="List Paragraph"/>
    <w:basedOn w:val="a"/>
    <w:link w:val="af2"/>
    <w:uiPriority w:val="99"/>
    <w:qFormat/>
    <w:pPr>
      <w:ind w:firstLineChars="200" w:firstLine="420"/>
    </w:pPr>
  </w:style>
  <w:style w:type="character" w:customStyle="1" w:styleId="af2">
    <w:name w:val="列表段落 字符"/>
    <w:link w:val="af1"/>
    <w:uiPriority w:val="99"/>
    <w:rPr>
      <w:kern w:val="2"/>
      <w:sz w:val="21"/>
      <w:szCs w:val="21"/>
    </w:rPr>
  </w:style>
  <w:style w:type="character" w:customStyle="1" w:styleId="string">
    <w:name w:val="string"/>
  </w:style>
  <w:style w:type="character" w:customStyle="1" w:styleId="keyword">
    <w:name w:val="keyword"/>
  </w:style>
  <w:style w:type="character" w:customStyle="1" w:styleId="MTDisplayEquation">
    <w:name w:val="MTDisplayEquation 字符"/>
    <w:link w:val="MTDisplayEquation0"/>
    <w:rPr>
      <w:rFonts w:ascii="宋体" w:hAnsi="宋体"/>
      <w:b/>
      <w:kern w:val="2"/>
      <w:sz w:val="30"/>
      <w:szCs w:val="30"/>
    </w:rPr>
  </w:style>
  <w:style w:type="paragraph" w:customStyle="1" w:styleId="MTDisplayEquation0">
    <w:name w:val="MTDisplayEquation"/>
    <w:basedOn w:val="a"/>
    <w:next w:val="a"/>
    <w:link w:val="MTDisplayEquation"/>
    <w:pPr>
      <w:tabs>
        <w:tab w:val="center" w:pos="4160"/>
        <w:tab w:val="right" w:pos="8300"/>
      </w:tabs>
    </w:pPr>
    <w:rPr>
      <w:rFonts w:ascii="宋体" w:hAnsi="宋体"/>
      <w:b/>
      <w:sz w:val="30"/>
      <w:szCs w:val="30"/>
    </w:rPr>
  </w:style>
  <w:style w:type="character" w:styleId="af3">
    <w:name w:val="Book Title"/>
    <w:uiPriority w:val="33"/>
    <w:qFormat/>
    <w:rPr>
      <w:b/>
      <w:bCs/>
      <w:i/>
      <w:iCs/>
      <w:spacing w:val="5"/>
    </w:rPr>
  </w:style>
  <w:style w:type="character" w:customStyle="1" w:styleId="func">
    <w:name w:val="func"/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No Spacing"/>
    <w:uiPriority w:val="99"/>
    <w:qFormat/>
    <w:pPr>
      <w:widowControl w:val="0"/>
      <w:jc w:val="both"/>
    </w:pPr>
    <w:rPr>
      <w:kern w:val="2"/>
      <w:sz w:val="21"/>
      <w:szCs w:val="21"/>
    </w:rPr>
  </w:style>
  <w:style w:type="character" w:customStyle="1" w:styleId="Input">
    <w:name w:val="Input"/>
    <w:rPr>
      <w:rFonts w:ascii="Courier New" w:hAnsi="Courier New"/>
      <w:b/>
      <w:color w:val="008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enovo\Documents\&#33258;&#23450;&#20041;%20Office%20&#27169;&#26495;\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实验报告模板.dotx</Template>
  <TotalTime>7</TotalTime>
  <Pages>21</Pages>
  <Words>390</Words>
  <Characters>2227</Characters>
  <Application>Microsoft Office Word</Application>
  <DocSecurity>0</DocSecurity>
  <Lines>18</Lines>
  <Paragraphs>5</Paragraphs>
  <ScaleCrop>false</ScaleCrop>
  <Company>Microsoft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cp:lastModifiedBy>Qing ZI JIN</cp:lastModifiedBy>
  <cp:revision>2</cp:revision>
  <dcterms:created xsi:type="dcterms:W3CDTF">2024-10-12T06:23:00Z</dcterms:created>
  <dcterms:modified xsi:type="dcterms:W3CDTF">2024-10-12T06:32:00Z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(#S1.#E1)</vt:lpwstr>
  </property>
  <property fmtid="{D5CDD505-2E9C-101B-9397-08002B2CF9AE}" pid="6" name="ICV">
    <vt:lpwstr>22F6C748773C4C2AA4372038D8F9D21D_13</vt:lpwstr>
  </property>
</Properties>
</file>