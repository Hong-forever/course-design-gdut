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3C872" w14:textId="77777777" w:rsidR="000F108F" w:rsidRPr="0030622A" w:rsidRDefault="009443A0" w:rsidP="00790450">
      <w:pPr>
        <w:spacing w:line="360" w:lineRule="auto"/>
        <w:ind w:firstLine="420"/>
        <w:rPr>
          <w:rFonts w:ascii="宋体" w:hAnsi="宋体" w:hint="eastAsia"/>
          <w:sz w:val="18"/>
        </w:rPr>
      </w:pPr>
      <w:bookmarkStart w:id="0" w:name="OLE_LINK84"/>
      <w:bookmarkStart w:id="1" w:name="OLE_LINK105"/>
      <w:bookmarkStart w:id="2" w:name="OLE_LINK88"/>
      <w:bookmarkStart w:id="3" w:name="OLE_LINK104"/>
      <w:bookmarkStart w:id="4" w:name="OLE_LINK5"/>
      <w:bookmarkStart w:id="5" w:name="OLE_LINK73"/>
      <w:bookmarkStart w:id="6" w:name="OLE_LINK17"/>
      <w:bookmarkStart w:id="7" w:name="OLE_LINK106"/>
      <w:bookmarkStart w:id="8" w:name="OLE_LINK89"/>
      <w:bookmarkStart w:id="9" w:name="OLE_LINK4"/>
      <w:bookmarkStart w:id="10" w:name="OLE_LINK37"/>
      <w:bookmarkStart w:id="11" w:name="OLE_LINK72"/>
      <w:bookmarkStart w:id="12" w:name="OLE_LINK11"/>
      <w:bookmarkStart w:id="13" w:name="OLE_LINK58"/>
      <w:bookmarkStart w:id="14" w:name="OLE_LINK62"/>
      <w:bookmarkStart w:id="15" w:name="OLE_LINK71"/>
      <w:bookmarkStart w:id="16" w:name="OLE_LINK85"/>
      <w:bookmarkStart w:id="17" w:name="OLE_LINK30"/>
      <w:bookmarkStart w:id="18" w:name="OLE_LINK75"/>
      <w:bookmarkStart w:id="19" w:name="OLE_LINK63"/>
      <w:bookmarkStart w:id="20" w:name="OLE_LINK1"/>
      <w:bookmarkStart w:id="21" w:name="OLE_LINK31"/>
      <w:bookmarkStart w:id="22" w:name="OLE_LINK12"/>
      <w:bookmarkStart w:id="23" w:name="OLE_LINK10"/>
      <w:bookmarkStart w:id="24" w:name="OLE_LINK95"/>
      <w:bookmarkStart w:id="25" w:name="OLE_LINK70"/>
      <w:bookmarkStart w:id="26" w:name="OLE_LINK32"/>
      <w:bookmarkStart w:id="27" w:name="OLE_LINK74"/>
      <w:r w:rsidRPr="0030622A">
        <w:rPr>
          <w:rFonts w:ascii="宋体" w:hAnsi="宋体"/>
          <w:noProof/>
        </w:rPr>
        <w:drawing>
          <wp:inline distT="0" distB="0" distL="0" distR="0" wp14:anchorId="0B7938E9" wp14:editId="4488FDFD">
            <wp:extent cx="682625" cy="671195"/>
            <wp:effectExtent l="0" t="0" r="0" b="0"/>
            <wp:docPr id="1" name="图片 17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B4DA" w14:textId="77777777" w:rsidR="000F108F" w:rsidRPr="0030622A" w:rsidRDefault="009443A0" w:rsidP="00790450">
      <w:pPr>
        <w:spacing w:line="360" w:lineRule="auto"/>
        <w:rPr>
          <w:rFonts w:ascii="宋体" w:hAnsi="宋体" w:hint="eastAsia"/>
          <w:sz w:val="110"/>
        </w:rPr>
      </w:pPr>
      <w:r w:rsidRPr="0030622A">
        <w:rPr>
          <w:rFonts w:ascii="宋体" w:hAnsi="宋体"/>
          <w:noProof/>
          <w:sz w:val="110"/>
        </w:rPr>
        <w:drawing>
          <wp:inline distT="0" distB="0" distL="0" distR="0" wp14:anchorId="5684A75A" wp14:editId="3A151CBC">
            <wp:extent cx="3165475" cy="891540"/>
            <wp:effectExtent l="0" t="0" r="0" b="0"/>
            <wp:docPr id="2" name="图片 3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xiaom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D733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8"/>
        </w:rPr>
      </w:pPr>
    </w:p>
    <w:p w14:paraId="68AFAEB8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36CEB7F7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课程名称： </w:t>
      </w:r>
    </w:p>
    <w:p w14:paraId="33744085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院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集成电路学院       </w:t>
      </w:r>
    </w:p>
    <w:p w14:paraId="0DDBF43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  <w:u w:val="single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专业班级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23级集成3班       </w:t>
      </w:r>
    </w:p>
    <w:p w14:paraId="4A351A9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号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3123009487  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</w:p>
    <w:p w14:paraId="724A755C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姓    名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黄海鸿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</w:t>
      </w:r>
    </w:p>
    <w:p w14:paraId="2D854E72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任课教师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叶武剑          </w:t>
      </w:r>
    </w:p>
    <w:p w14:paraId="6E1F4759" w14:textId="77777777" w:rsidR="000F108F" w:rsidRPr="0030622A" w:rsidRDefault="000F108F" w:rsidP="00790450">
      <w:pPr>
        <w:spacing w:line="360" w:lineRule="auto"/>
        <w:ind w:leftChars="857" w:left="1800" w:firstLineChars="395" w:firstLine="1269"/>
        <w:rPr>
          <w:rFonts w:ascii="宋体" w:hAnsi="宋体" w:hint="eastAsia"/>
          <w:b/>
          <w:bCs/>
          <w:color w:val="000000"/>
          <w:sz w:val="32"/>
          <w:szCs w:val="32"/>
        </w:rPr>
      </w:pPr>
    </w:p>
    <w:p w14:paraId="41011CAA" w14:textId="77777777" w:rsidR="000F108F" w:rsidRPr="0030622A" w:rsidRDefault="000F108F" w:rsidP="00790450">
      <w:pPr>
        <w:spacing w:line="360" w:lineRule="auto"/>
        <w:ind w:firstLine="2160"/>
        <w:rPr>
          <w:rFonts w:ascii="宋体" w:hAnsi="宋体" w:hint="eastAsia"/>
          <w:sz w:val="32"/>
          <w:u w:val="single"/>
        </w:rPr>
      </w:pPr>
    </w:p>
    <w:p w14:paraId="62B57EFF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67D5E34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137D61E1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4C20BFF7" w14:textId="77777777" w:rsidR="000F108F" w:rsidRPr="0030622A" w:rsidRDefault="00000000" w:rsidP="00790450">
      <w:pPr>
        <w:spacing w:line="360" w:lineRule="auto"/>
        <w:ind w:firstLine="420"/>
        <w:jc w:val="center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t>2024年10月</w:t>
      </w:r>
    </w:p>
    <w:p w14:paraId="1F714EA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58E35A65" w14:textId="77777777" w:rsidR="000F108F" w:rsidRPr="0030622A" w:rsidRDefault="00000000" w:rsidP="00790450">
      <w:pPr>
        <w:spacing w:line="360" w:lineRule="auto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br w:type="page"/>
      </w:r>
    </w:p>
    <w:p w14:paraId="250FCCF4" w14:textId="77777777" w:rsidR="000F108F" w:rsidRPr="0030622A" w:rsidRDefault="00000000" w:rsidP="00790450">
      <w:pPr>
        <w:numPr>
          <w:ilvl w:val="0"/>
          <w:numId w:val="1"/>
        </w:num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  <w:r w:rsidRPr="0030622A"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  <w:lastRenderedPageBreak/>
        <w:t>实验目的</w:t>
      </w:r>
    </w:p>
    <w:p w14:paraId="6A367492" w14:textId="77777777" w:rsidR="000F108F" w:rsidRPr="0030622A" w:rsidRDefault="00000000" w:rsidP="00790450">
      <w:pPr>
        <w:spacing w:line="360" w:lineRule="auto"/>
        <w:ind w:firstLine="420"/>
        <w:rPr>
          <w:rStyle w:val="apple-style-span"/>
          <w:rFonts w:ascii="宋体" w:hAnsi="宋体" w:hint="eastAsia"/>
          <w:color w:val="000000"/>
          <w:sz w:val="24"/>
          <w:szCs w:val="24"/>
        </w:rPr>
      </w:pPr>
      <w:r w:rsidRPr="0030622A">
        <w:rPr>
          <w:rFonts w:ascii="宋体" w:hAnsi="宋体" w:hint="eastAsia"/>
          <w:sz w:val="24"/>
        </w:rPr>
        <w:t>本实验课目的是使学生掌握C语言编程的常用方法，熟悉该语言中的语法、词法规则，为以后进行软件开发和学习后继专业课程打下基础。通过学习能够运用C语言中的各个知识点编写能完成一定功能的程序。训练学生进行复杂程序设计的技能和培养良好程序设计的习惯，其重要程度决不亚于知识的传授。把高级语言的学习与程序设计、上机实践紧密地结合起来，以提高学生能灵活运用新的知识分析问题和解决问题的能力。</w:t>
      </w:r>
    </w:p>
    <w:p w14:paraId="4622ED44" w14:textId="77777777" w:rsidR="000F108F" w:rsidRPr="0030622A" w:rsidRDefault="000F108F" w:rsidP="00790450">
      <w:p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</w:p>
    <w:p w14:paraId="44F51694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 xml:space="preserve">实验设备及条件 </w:t>
      </w:r>
    </w:p>
    <w:p w14:paraId="0970138C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理学馆实验室课室电脑</w:t>
      </w:r>
    </w:p>
    <w:p w14:paraId="2BAA84ED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软件：vscode</w:t>
      </w:r>
    </w:p>
    <w:p w14:paraId="47BA523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Cs/>
          <w:sz w:val="30"/>
          <w:szCs w:val="30"/>
        </w:rPr>
      </w:pPr>
    </w:p>
    <w:p w14:paraId="51F1B557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30"/>
          <w:szCs w:val="30"/>
        </w:rPr>
      </w:pPr>
    </w:p>
    <w:p w14:paraId="40C6B9E0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实验内容、实验程序设计、实验结果及结果分析</w:t>
      </w:r>
    </w:p>
    <w:p w14:paraId="22D5961A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实验内容：</w:t>
      </w:r>
    </w:p>
    <w:p w14:paraId="4D9B0973" w14:textId="78415010" w:rsidR="000F108F" w:rsidRDefault="00000000" w:rsidP="0079045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</w:t>
      </w:r>
      <w:bookmarkStart w:id="28" w:name="_Hlk179658456"/>
      <w:r w:rsidRPr="0030622A">
        <w:rPr>
          <w:rFonts w:ascii="宋体" w:hAnsi="宋体" w:cs="Courier New" w:hint="eastAsia"/>
          <w:kern w:val="0"/>
          <w:sz w:val="24"/>
          <w:szCs w:val="24"/>
        </w:rPr>
        <w:t>实验</w:t>
      </w:r>
      <w:bookmarkStart w:id="29" w:name="_Hlk180145931"/>
      <w:r w:rsidR="00A239ED">
        <w:rPr>
          <w:rFonts w:ascii="宋体" w:hAnsi="宋体" w:cs="Courier New" w:hint="eastAsia"/>
          <w:kern w:val="0"/>
          <w:sz w:val="24"/>
          <w:szCs w:val="24"/>
        </w:rPr>
        <w:t>七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bookmarkEnd w:id="28"/>
      <w:bookmarkEnd w:id="29"/>
      <w:r w:rsidR="00A239ED" w:rsidRPr="00A239ED">
        <w:rPr>
          <w:rFonts w:ascii="宋体" w:hAnsi="宋体" w:cs="Courier New" w:hint="eastAsia"/>
          <w:kern w:val="0"/>
          <w:sz w:val="24"/>
          <w:szCs w:val="24"/>
        </w:rPr>
        <w:t>结构体及其应用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7B9E1FF7" w14:textId="37D70DFD" w:rsidR="00AF3C9E" w:rsidRPr="004953DC" w:rsidRDefault="004953DC" w:rsidP="004953D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《实验</w:t>
      </w:r>
      <w:r w:rsidR="00A239ED">
        <w:rPr>
          <w:rFonts w:ascii="宋体" w:hAnsi="宋体" w:cs="Courier New" w:hint="eastAsia"/>
          <w:kern w:val="0"/>
          <w:sz w:val="24"/>
          <w:szCs w:val="24"/>
        </w:rPr>
        <w:t>八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 w:rsidR="00A239ED" w:rsidRPr="00A239ED">
        <w:rPr>
          <w:rFonts w:ascii="宋体" w:hAnsi="宋体" w:cs="Courier New" w:hint="eastAsia"/>
          <w:kern w:val="0"/>
          <w:sz w:val="24"/>
          <w:szCs w:val="24"/>
        </w:rPr>
        <w:t>链表的处理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4FC66987" w14:textId="55DC614D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一：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="00AF3C9E"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实验</w:t>
      </w:r>
      <w:r w:rsidR="004953DC" w:rsidRPr="004953DC">
        <w:rPr>
          <w:rFonts w:ascii="宋体" w:hAnsi="宋体" w:cs="Courier New" w:hint="eastAsia"/>
          <w:b/>
          <w:bCs/>
          <w:kern w:val="0"/>
          <w:sz w:val="24"/>
          <w:szCs w:val="24"/>
        </w:rPr>
        <w:t>五：函数及</w:t>
      </w:r>
      <w:r w:rsidR="00AF3C9E"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其应用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09CB3757" w14:textId="5407FD0D" w:rsidR="000F108F" w:rsidRPr="0030622A" w:rsidRDefault="0000000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="00A239ED" w:rsidRPr="00A239ED">
        <w:rPr>
          <w:rFonts w:ascii="宋体" w:hAnsi="宋体" w:cs="宋体" w:hint="eastAsia"/>
          <w:kern w:val="0"/>
          <w:lang w:val="pt-BR"/>
        </w:rPr>
        <w:t>有10个学生，每个学生包括学号、姓名、三门课的成绩，从键盘输入10个学生数据，要求输出三门课中每一门课的平均成绩，以及最高分学生的数据</w:t>
      </w:r>
      <w:r w:rsidRPr="0030622A">
        <w:rPr>
          <w:rFonts w:ascii="宋体" w:hAnsi="宋体" w:cs="宋体" w:hint="eastAsia"/>
          <w:kern w:val="0"/>
          <w:lang w:val="pt-BR"/>
        </w:rPr>
        <w:t>。</w:t>
      </w:r>
    </w:p>
    <w:p w14:paraId="5416A92B" w14:textId="77777777" w:rsidR="000F108F" w:rsidRPr="004953DC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464C90A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2981461F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115BCA11" w14:textId="77777777" w:rsidR="0039554A" w:rsidRDefault="0039554A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6E6F7095" w14:textId="77777777" w:rsidR="00AF3C9E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3F233362" w14:textId="77777777" w:rsidR="00AF3C9E" w:rsidRPr="0030622A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963B390" w14:textId="77777777" w:rsidR="000F108F" w:rsidRDefault="00B329D7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宋体"/>
          <w:kern w:val="0"/>
          <w:lang w:val="pt-BR"/>
        </w:rPr>
        <w:tab/>
      </w:r>
      <w:r w:rsidRPr="0030622A">
        <w:rPr>
          <w:rFonts w:ascii="宋体" w:hAnsi="宋体" w:cs="宋体"/>
          <w:kern w:val="0"/>
          <w:lang w:val="pt-BR"/>
        </w:rPr>
        <w:tab/>
      </w:r>
    </w:p>
    <w:p w14:paraId="50EC566E" w14:textId="77777777" w:rsidR="0030622A" w:rsidRPr="0030622A" w:rsidRDefault="0030622A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</w:p>
    <w:p w14:paraId="15BC9FDE" w14:textId="218D70B3" w:rsidR="000F108F" w:rsidRPr="0030622A" w:rsidRDefault="003426E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</w:rPr>
      </w:pPr>
      <w:r>
        <w:rPr>
          <w:noProof/>
        </w:rPr>
        <w:lastRenderedPageBreak/>
        <w:drawing>
          <wp:anchor distT="0" distB="0" distL="114300" distR="114300" simplePos="0" relativeHeight="251830784" behindDoc="0" locked="0" layoutInCell="1" allowOverlap="1" wp14:anchorId="1FC1617F" wp14:editId="51A4C3AE">
            <wp:simplePos x="0" y="0"/>
            <wp:positionH relativeFrom="column">
              <wp:posOffset>165735</wp:posOffset>
            </wp:positionH>
            <wp:positionV relativeFrom="paragraph">
              <wp:posOffset>451485</wp:posOffset>
            </wp:positionV>
            <wp:extent cx="5274310" cy="2808605"/>
            <wp:effectExtent l="0" t="0" r="2540" b="0"/>
            <wp:wrapThrough wrapText="bothSides">
              <wp:wrapPolygon edited="0">
                <wp:start x="0" y="0"/>
                <wp:lineTo x="0" y="21390"/>
                <wp:lineTo x="21532" y="21390"/>
                <wp:lineTo x="21532" y="0"/>
                <wp:lineTo x="0" y="0"/>
              </wp:wrapPolygon>
            </wp:wrapThrough>
            <wp:docPr id="1924598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C38" w:rsidRPr="0030622A">
        <w:rPr>
          <w:rFonts w:ascii="宋体" w:hAnsi="宋体" w:cs="宋体" w:hint="eastAsia"/>
          <w:kern w:val="0"/>
        </w:rPr>
        <w:t>程序代码：</w:t>
      </w:r>
    </w:p>
    <w:p w14:paraId="004DBC54" w14:textId="08D7BC47" w:rsidR="000F108F" w:rsidRPr="004409F3" w:rsidRDefault="003426E4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2832" behindDoc="0" locked="0" layoutInCell="1" allowOverlap="1" wp14:anchorId="528B3884" wp14:editId="33922C56">
            <wp:simplePos x="0" y="0"/>
            <wp:positionH relativeFrom="column">
              <wp:posOffset>112466</wp:posOffset>
            </wp:positionH>
            <wp:positionV relativeFrom="paragraph">
              <wp:posOffset>3304904</wp:posOffset>
            </wp:positionV>
            <wp:extent cx="5274310" cy="3945890"/>
            <wp:effectExtent l="0" t="0" r="2540" b="0"/>
            <wp:wrapThrough wrapText="bothSides">
              <wp:wrapPolygon edited="0">
                <wp:start x="0" y="0"/>
                <wp:lineTo x="0" y="21482"/>
                <wp:lineTo x="21532" y="21482"/>
                <wp:lineTo x="21532" y="0"/>
                <wp:lineTo x="0" y="0"/>
              </wp:wrapPolygon>
            </wp:wrapThrough>
            <wp:docPr id="16209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13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2B98B" w14:textId="3A772BCA" w:rsidR="004409F3" w:rsidRDefault="004409F3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</w:p>
    <w:p w14:paraId="0144CFBA" w14:textId="77777777" w:rsidR="004409F3" w:rsidRDefault="004409F3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</w:p>
    <w:p w14:paraId="38FF287C" w14:textId="77777777" w:rsidR="004409F3" w:rsidRDefault="004409F3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</w:p>
    <w:p w14:paraId="413E8A3A" w14:textId="38B05099" w:rsidR="000F108F" w:rsidRPr="0030622A" w:rsidRDefault="005F1C38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lastRenderedPageBreak/>
        <w:t>运行结果：</w:t>
      </w:r>
    </w:p>
    <w:p w14:paraId="0207F4DC" w14:textId="70970C77" w:rsidR="000F108F" w:rsidRPr="0030622A" w:rsidRDefault="00E65B16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采用宏定义的方式，学生数量可以根据宏定义修改</w:t>
      </w:r>
      <w:r w:rsidR="00073D9E">
        <w:rPr>
          <w:noProof/>
        </w:rPr>
        <w:drawing>
          <wp:anchor distT="0" distB="0" distL="114300" distR="114300" simplePos="0" relativeHeight="251834880" behindDoc="0" locked="0" layoutInCell="1" allowOverlap="1" wp14:anchorId="3B1F8BCD" wp14:editId="47F7C4CB">
            <wp:simplePos x="0" y="0"/>
            <wp:positionH relativeFrom="column">
              <wp:posOffset>0</wp:posOffset>
            </wp:positionH>
            <wp:positionV relativeFrom="paragraph">
              <wp:posOffset>150495</wp:posOffset>
            </wp:positionV>
            <wp:extent cx="5213350" cy="2774950"/>
            <wp:effectExtent l="0" t="0" r="6350" b="6350"/>
            <wp:wrapThrough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hrough>
            <wp:docPr id="86921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1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8BE0C" w14:textId="3C6D1D6B" w:rsidR="000F108F" w:rsidRDefault="00000000" w:rsidP="00D94322">
      <w:pPr>
        <w:spacing w:line="360" w:lineRule="auto"/>
        <w:rPr>
          <w:rFonts w:ascii="宋体" w:hAnsi="宋体" w:cs="黑体" w:hint="eastAsia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  <w:r w:rsidR="00D94322" w:rsidRPr="005F1C38">
        <w:rPr>
          <w:rFonts w:ascii="宋体" w:hAnsi="宋体" w:cs="黑体" w:hint="eastAsia"/>
          <w:sz w:val="24"/>
          <w:szCs w:val="24"/>
        </w:rPr>
        <w:t xml:space="preserve"> </w:t>
      </w:r>
    </w:p>
    <w:p w14:paraId="60F6F9C0" w14:textId="4BD6AEB2" w:rsidR="00CA4E6D" w:rsidRPr="00073D9E" w:rsidRDefault="00073D9E" w:rsidP="00073D9E">
      <w:pPr>
        <w:pStyle w:val="af1"/>
        <w:numPr>
          <w:ilvl w:val="0"/>
          <w:numId w:val="24"/>
        </w:numPr>
        <w:spacing w:line="360" w:lineRule="auto"/>
        <w:ind w:firstLineChars="0"/>
        <w:rPr>
          <w:rFonts w:ascii="宋体" w:hAnsi="宋体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6928" behindDoc="0" locked="0" layoutInCell="1" allowOverlap="1" wp14:anchorId="05F8BFF4" wp14:editId="32E8AC96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278120" cy="1071880"/>
            <wp:effectExtent l="0" t="0" r="0" b="0"/>
            <wp:wrapThrough wrapText="bothSides">
              <wp:wrapPolygon edited="0">
                <wp:start x="0" y="0"/>
                <wp:lineTo x="0" y="21114"/>
                <wp:lineTo x="21517" y="21114"/>
                <wp:lineTo x="21517" y="0"/>
                <wp:lineTo x="0" y="0"/>
              </wp:wrapPolygon>
            </wp:wrapThrough>
            <wp:docPr id="53272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2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29F11" w14:textId="3D8364C7" w:rsidR="00073D9E" w:rsidRDefault="00B13CA6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在循环中使用了3个%d给scanf，直接错误。还有score类型是float类型，应该使用%f。这两个细节没有注意到</w:t>
      </w:r>
    </w:p>
    <w:p w14:paraId="374CB39C" w14:textId="0794C89C" w:rsidR="005E13C4" w:rsidRDefault="005E13C4" w:rsidP="00790450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6C181D9E" w14:textId="114A81B5" w:rsidR="00851F45" w:rsidRPr="00851F45" w:rsidRDefault="00851F45" w:rsidP="00851F45">
      <w:pPr>
        <w:pStyle w:val="af1"/>
        <w:numPr>
          <w:ilvl w:val="0"/>
          <w:numId w:val="24"/>
        </w:numPr>
        <w:spacing w:line="360" w:lineRule="auto"/>
        <w:ind w:firstLineChars="0"/>
        <w:rPr>
          <w:rFonts w:ascii="宋体" w:hAnsi="宋体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8976" behindDoc="0" locked="0" layoutInCell="1" allowOverlap="1" wp14:anchorId="4FB76BDB" wp14:editId="39786C9E">
            <wp:simplePos x="0" y="0"/>
            <wp:positionH relativeFrom="column">
              <wp:posOffset>635</wp:posOffset>
            </wp:positionH>
            <wp:positionV relativeFrom="paragraph">
              <wp:posOffset>290195</wp:posOffset>
            </wp:positionV>
            <wp:extent cx="2863850" cy="679450"/>
            <wp:effectExtent l="0" t="0" r="0" b="6350"/>
            <wp:wrapTopAndBottom/>
            <wp:docPr id="107110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0394C" w14:textId="4B19236A" w:rsidR="00851F45" w:rsidRDefault="001B7FEE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没有输入名字，直接跳出学号输入选项。由于前面输入，缓冲区还剩一个换行符，导致下一个输入直接跳过。</w:t>
      </w:r>
    </w:p>
    <w:p w14:paraId="6E8F873E" w14:textId="71E0D04D" w:rsidR="001B7FEE" w:rsidRDefault="000A48E7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1024" behindDoc="0" locked="0" layoutInCell="1" allowOverlap="1" wp14:anchorId="007BB372" wp14:editId="0343FBAE">
            <wp:simplePos x="0" y="0"/>
            <wp:positionH relativeFrom="column">
              <wp:posOffset>664594</wp:posOffset>
            </wp:positionH>
            <wp:positionV relativeFrom="paragraph">
              <wp:posOffset>107950</wp:posOffset>
            </wp:positionV>
            <wp:extent cx="3765744" cy="895396"/>
            <wp:effectExtent l="0" t="0" r="6350" b="0"/>
            <wp:wrapThrough wrapText="bothSides">
              <wp:wrapPolygon edited="0">
                <wp:start x="0" y="0"/>
                <wp:lineTo x="0" y="21140"/>
                <wp:lineTo x="21527" y="21140"/>
                <wp:lineTo x="21527" y="0"/>
                <wp:lineTo x="0" y="0"/>
              </wp:wrapPolygon>
            </wp:wrapThrough>
            <wp:docPr id="41590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FEE">
        <w:rPr>
          <w:rFonts w:ascii="宋体" w:hAnsi="宋体" w:cs="Courier New" w:hint="eastAsia"/>
          <w:b/>
          <w:bCs/>
          <w:kern w:val="0"/>
          <w:sz w:val="24"/>
          <w:szCs w:val="24"/>
        </w:rPr>
        <w:t>解决：</w:t>
      </w:r>
    </w:p>
    <w:p w14:paraId="445D91DA" w14:textId="77777777" w:rsidR="001B7FEE" w:rsidRDefault="001B7FEE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4A94B7A2" w14:textId="77777777" w:rsidR="000A48E7" w:rsidRDefault="000A48E7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60592368" w14:textId="66F7305D" w:rsidR="000A48E7" w:rsidRDefault="000A48E7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lastRenderedPageBreak/>
        <w:t>采用getchar()函数，吸收多余的字符和换行符</w:t>
      </w:r>
    </w:p>
    <w:p w14:paraId="191CE88B" w14:textId="77777777" w:rsidR="000A48E7" w:rsidRDefault="000A48E7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18E2A3EE" w14:textId="7CF5C1B0" w:rsidR="000A48E7" w:rsidRDefault="000A48E7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以上问题解决后，程序运行正确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 w14:paraId="4023534B" w14:textId="2464BAA8" w:rsidR="00674811" w:rsidRDefault="00674811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10945BC0" w14:textId="77777777" w:rsidR="004B4304" w:rsidRPr="004B4304" w:rsidRDefault="007E7C9E" w:rsidP="004B4304">
      <w:pPr>
        <w:widowControl/>
        <w:numPr>
          <w:ilvl w:val="0"/>
          <w:numId w:val="23"/>
        </w:numPr>
        <w:shd w:val="clear" w:color="auto" w:fill="FFFFFF"/>
        <w:tabs>
          <w:tab w:val="left" w:pos="360"/>
        </w:tabs>
        <w:spacing w:line="320" w:lineRule="exact"/>
        <w:jc w:val="left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</w:t>
      </w:r>
      <w:r w:rsidR="00B07460"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练习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1：</w:t>
      </w:r>
    </w:p>
    <w:p w14:paraId="06746F6E" w14:textId="41FB7795" w:rsidR="007E7C9E" w:rsidRPr="0030622A" w:rsidRDefault="000A48E7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0A48E7">
        <w:rPr>
          <w:rFonts w:ascii="宋体" w:hAnsi="宋体" w:cs="宋体" w:hint="eastAsia"/>
          <w:kern w:val="0"/>
          <w:lang w:val="pt-BR"/>
        </w:rPr>
        <w:t>13个人围成一圈，从第1个人开始顺序报号1、2、3。凡报到“3”者退出圈子，找出最后留在圈子中的人原来的序号</w:t>
      </w:r>
    </w:p>
    <w:p w14:paraId="3BE3850F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22746FD6" w14:textId="2977E7F5" w:rsidR="007E7C9E" w:rsidRDefault="00955BC0" w:rsidP="00B27561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5120" behindDoc="0" locked="0" layoutInCell="1" allowOverlap="1" wp14:anchorId="08885C79" wp14:editId="29855722">
            <wp:simplePos x="0" y="0"/>
            <wp:positionH relativeFrom="column">
              <wp:posOffset>0</wp:posOffset>
            </wp:positionH>
            <wp:positionV relativeFrom="paragraph">
              <wp:posOffset>3115310</wp:posOffset>
            </wp:positionV>
            <wp:extent cx="5274310" cy="2880995"/>
            <wp:effectExtent l="0" t="0" r="2540" b="0"/>
            <wp:wrapThrough wrapText="bothSides">
              <wp:wrapPolygon edited="0">
                <wp:start x="0" y="0"/>
                <wp:lineTo x="0" y="21424"/>
                <wp:lineTo x="21532" y="21424"/>
                <wp:lineTo x="21532" y="0"/>
                <wp:lineTo x="0" y="0"/>
              </wp:wrapPolygon>
            </wp:wrapThrough>
            <wp:docPr id="810945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45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561">
        <w:rPr>
          <w:noProof/>
        </w:rPr>
        <w:drawing>
          <wp:anchor distT="0" distB="0" distL="114300" distR="114300" simplePos="0" relativeHeight="251843072" behindDoc="0" locked="0" layoutInCell="1" allowOverlap="1" wp14:anchorId="5CCD9C3E" wp14:editId="72751A3A">
            <wp:simplePos x="0" y="0"/>
            <wp:positionH relativeFrom="column">
              <wp:posOffset>64135</wp:posOffset>
            </wp:positionH>
            <wp:positionV relativeFrom="paragraph">
              <wp:posOffset>419735</wp:posOffset>
            </wp:positionV>
            <wp:extent cx="4032250" cy="2476500"/>
            <wp:effectExtent l="0" t="0" r="6350" b="0"/>
            <wp:wrapTopAndBottom/>
            <wp:docPr id="319592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2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C9E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4815A6B8" w14:textId="77A90028" w:rsidR="00B27561" w:rsidRPr="0030622A" w:rsidRDefault="00B27561" w:rsidP="00B27561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668D4352" w14:textId="5D133D87" w:rsidR="00E92D33" w:rsidRPr="00E92D33" w:rsidRDefault="00D521FF" w:rsidP="009A4AF4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47168" behindDoc="0" locked="0" layoutInCell="1" allowOverlap="1" wp14:anchorId="12FD99EB" wp14:editId="6078CB76">
            <wp:simplePos x="0" y="0"/>
            <wp:positionH relativeFrom="column">
              <wp:posOffset>-58420</wp:posOffset>
            </wp:positionH>
            <wp:positionV relativeFrom="paragraph">
              <wp:posOffset>0</wp:posOffset>
            </wp:positionV>
            <wp:extent cx="5274310" cy="3568700"/>
            <wp:effectExtent l="0" t="0" r="2540" b="0"/>
            <wp:wrapThrough wrapText="bothSides">
              <wp:wrapPolygon edited="0">
                <wp:start x="0" y="0"/>
                <wp:lineTo x="0" y="21446"/>
                <wp:lineTo x="21532" y="21446"/>
                <wp:lineTo x="21532" y="0"/>
                <wp:lineTo x="0" y="0"/>
              </wp:wrapPolygon>
            </wp:wrapThrough>
            <wp:docPr id="2082706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6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53EE2" w14:textId="1AE3DA35" w:rsidR="007E7C9E" w:rsidRDefault="007E7C9E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1210A000" w14:textId="2A473E57" w:rsidR="009A4AF4" w:rsidRPr="0030622A" w:rsidRDefault="00D521FF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9216" behindDoc="0" locked="0" layoutInCell="1" allowOverlap="1" wp14:anchorId="0A2F4602" wp14:editId="618A2427">
            <wp:simplePos x="0" y="0"/>
            <wp:positionH relativeFrom="column">
              <wp:posOffset>356959</wp:posOffset>
            </wp:positionH>
            <wp:positionV relativeFrom="paragraph">
              <wp:posOffset>39099</wp:posOffset>
            </wp:positionV>
            <wp:extent cx="1930499" cy="355618"/>
            <wp:effectExtent l="0" t="0" r="0" b="6350"/>
            <wp:wrapThrough wrapText="bothSides">
              <wp:wrapPolygon edited="0">
                <wp:start x="0" y="0"/>
                <wp:lineTo x="0" y="20829"/>
                <wp:lineTo x="21316" y="20829"/>
                <wp:lineTo x="21316" y="0"/>
                <wp:lineTo x="0" y="0"/>
              </wp:wrapPolygon>
            </wp:wrapThrough>
            <wp:docPr id="137665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1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1CA68" w14:textId="38618EF4" w:rsidR="00A25970" w:rsidRDefault="00A25970" w:rsidP="00E92D33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45E63B12" w14:textId="7EABA97C" w:rsidR="00CF6FAA" w:rsidRPr="00E92D33" w:rsidRDefault="00CF6FAA" w:rsidP="00E92D33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40B0C215" w14:textId="51B86F11" w:rsidR="007E7C9E" w:rsidRDefault="007E7C9E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783396B2" w14:textId="33B2608B" w:rsidR="00E92D33" w:rsidRDefault="007D0891" w:rsidP="00E92D33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ab/>
      </w:r>
      <w:r w:rsidR="00CF6FAA">
        <w:rPr>
          <w:rFonts w:ascii="宋体" w:hAnsi="宋体" w:hint="eastAsia"/>
          <w:b/>
          <w:sz w:val="24"/>
          <w:szCs w:val="24"/>
        </w:rPr>
        <w:t xml:space="preserve">1. </w:t>
      </w:r>
    </w:p>
    <w:p w14:paraId="5B03AE59" w14:textId="0C87244B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51264" behindDoc="0" locked="0" layoutInCell="1" allowOverlap="1" wp14:anchorId="378814FB" wp14:editId="0824EE18">
            <wp:simplePos x="0" y="0"/>
            <wp:positionH relativeFrom="column">
              <wp:posOffset>161365</wp:posOffset>
            </wp:positionH>
            <wp:positionV relativeFrom="paragraph">
              <wp:posOffset>33384</wp:posOffset>
            </wp:positionV>
            <wp:extent cx="4319270" cy="2775585"/>
            <wp:effectExtent l="0" t="0" r="5080" b="5715"/>
            <wp:wrapThrough wrapText="bothSides">
              <wp:wrapPolygon edited="0">
                <wp:start x="0" y="0"/>
                <wp:lineTo x="0" y="21496"/>
                <wp:lineTo x="21530" y="21496"/>
                <wp:lineTo x="21530" y="0"/>
                <wp:lineTo x="0" y="0"/>
              </wp:wrapPolygon>
            </wp:wrapThrough>
            <wp:docPr id="98776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0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D5BB8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68FD4641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76E74F87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754E0A7A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47CD48BD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3DBB8F9C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7934B256" w14:textId="77777777" w:rsidR="00BF255F" w:rsidRDefault="00BF255F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2B37BDC8" w14:textId="77777777" w:rsidR="00BF255F" w:rsidRDefault="00BF255F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71559C41" w14:textId="2E40E87B" w:rsidR="007D0891" w:rsidRDefault="007D0891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61FADD11" w14:textId="66CBD7F4" w:rsidR="00BB1854" w:rsidRDefault="006E0837" w:rsidP="00981A45">
      <w:pPr>
        <w:spacing w:line="360" w:lineRule="auto"/>
        <w:rPr>
          <w:rFonts w:ascii="宋体" w:hAnsi="宋体"/>
          <w:bCs/>
          <w:sz w:val="24"/>
          <w:szCs w:val="24"/>
          <w:lang w:val="pt-BR"/>
        </w:rPr>
      </w:pPr>
      <w:r>
        <w:rPr>
          <w:rFonts w:ascii="宋体" w:hAnsi="宋体" w:hint="eastAsia"/>
          <w:bCs/>
          <w:sz w:val="24"/>
          <w:szCs w:val="24"/>
          <w:lang w:val="pt-BR"/>
        </w:rPr>
        <w:lastRenderedPageBreak/>
        <w:t>如下图excel表格所示：</w:t>
      </w:r>
    </w:p>
    <w:p w14:paraId="70C33843" w14:textId="155A1DFE" w:rsidR="006E0837" w:rsidRDefault="006E0837" w:rsidP="00981A45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853312" behindDoc="0" locked="0" layoutInCell="1" allowOverlap="1" wp14:anchorId="3D3D554B" wp14:editId="74FDE4AD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274310" cy="2373630"/>
            <wp:effectExtent l="0" t="0" r="2540" b="7620"/>
            <wp:wrapThrough wrapText="bothSides">
              <wp:wrapPolygon edited="0">
                <wp:start x="0" y="0"/>
                <wp:lineTo x="0" y="21496"/>
                <wp:lineTo x="21532" y="21496"/>
                <wp:lineTo x="21532" y="0"/>
                <wp:lineTo x="0" y="0"/>
              </wp:wrapPolygon>
            </wp:wrapThrough>
            <wp:docPr id="250914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4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754A8" w14:textId="7A920108" w:rsidR="006E0837" w:rsidRDefault="006E0837" w:rsidP="00981A45">
      <w:pPr>
        <w:spacing w:line="360" w:lineRule="auto"/>
        <w:rPr>
          <w:rFonts w:ascii="宋体" w:hAnsi="宋体"/>
          <w:bCs/>
          <w:sz w:val="24"/>
          <w:szCs w:val="24"/>
          <w:lang w:val="pt-BR"/>
        </w:rPr>
      </w:pPr>
      <w:r>
        <w:rPr>
          <w:rFonts w:ascii="宋体" w:hAnsi="宋体" w:hint="eastAsia"/>
          <w:bCs/>
          <w:sz w:val="24"/>
          <w:szCs w:val="24"/>
          <w:lang w:val="pt-BR"/>
        </w:rPr>
        <w:t>采用的是下一轮为上一轮</w:t>
      </w:r>
      <w:r w:rsidR="005217AE">
        <w:rPr>
          <w:rFonts w:ascii="宋体" w:hAnsi="宋体" w:hint="eastAsia"/>
          <w:bCs/>
          <w:sz w:val="24"/>
          <w:szCs w:val="24"/>
          <w:lang w:val="pt-BR"/>
        </w:rPr>
        <w:t>对应+remain，如1+13=14，2+13=15.但是后面经调试发现，如果通过这个方法</w:t>
      </w:r>
      <w:r w:rsidR="005C220D">
        <w:rPr>
          <w:rFonts w:ascii="宋体" w:hAnsi="宋体" w:hint="eastAsia"/>
          <w:bCs/>
          <w:sz w:val="24"/>
          <w:szCs w:val="24"/>
          <w:lang w:val="pt-BR"/>
        </w:rPr>
        <w:t>，当前面一轮已经淘汰的同学会对下一轮计数产生影响，如后面4+12</w:t>
      </w:r>
      <w:r w:rsidR="00BA4DED">
        <w:rPr>
          <w:rFonts w:ascii="宋体" w:hAnsi="宋体" w:hint="eastAsia"/>
          <w:bCs/>
          <w:sz w:val="24"/>
          <w:szCs w:val="24"/>
          <w:lang w:val="pt-BR"/>
        </w:rPr>
        <w:t>=16而不是+13了。</w:t>
      </w:r>
    </w:p>
    <w:p w14:paraId="51D4EC5D" w14:textId="77777777" w:rsidR="00BA4DED" w:rsidRDefault="00BA4DED" w:rsidP="00981A45">
      <w:pPr>
        <w:spacing w:line="360" w:lineRule="auto"/>
        <w:rPr>
          <w:rFonts w:ascii="宋体" w:hAnsi="宋体"/>
          <w:bCs/>
          <w:sz w:val="24"/>
          <w:szCs w:val="24"/>
          <w:lang w:val="pt-BR"/>
        </w:rPr>
      </w:pPr>
    </w:p>
    <w:p w14:paraId="74333BE4" w14:textId="52BBA201" w:rsidR="00BA4DED" w:rsidRDefault="00BA4DED" w:rsidP="00981A45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>
        <w:rPr>
          <w:rFonts w:ascii="宋体" w:hAnsi="宋体" w:hint="eastAsia"/>
          <w:bCs/>
          <w:sz w:val="24"/>
          <w:szCs w:val="24"/>
          <w:lang w:val="pt-BR"/>
        </w:rPr>
        <w:t>解决：定义一个新的变量用以计数递增。如果该数状态为一，就不自增，否则</w:t>
      </w:r>
      <w:r w:rsidR="008B7F8F">
        <w:rPr>
          <w:rFonts w:ascii="宋体" w:hAnsi="宋体" w:hint="eastAsia"/>
          <w:bCs/>
          <w:sz w:val="24"/>
          <w:szCs w:val="24"/>
          <w:lang w:val="pt-BR"/>
        </w:rPr>
        <w:t>随着人数</w:t>
      </w:r>
      <w:r>
        <w:rPr>
          <w:rFonts w:ascii="宋体" w:hAnsi="宋体" w:hint="eastAsia"/>
          <w:bCs/>
          <w:sz w:val="24"/>
          <w:szCs w:val="24"/>
          <w:lang w:val="pt-BR"/>
        </w:rPr>
        <w:t>自增</w:t>
      </w:r>
      <w:r w:rsidR="008B7F8F">
        <w:rPr>
          <w:noProof/>
        </w:rPr>
        <w:drawing>
          <wp:anchor distT="0" distB="0" distL="114300" distR="114300" simplePos="0" relativeHeight="251855360" behindDoc="0" locked="0" layoutInCell="1" allowOverlap="1" wp14:anchorId="0342F182" wp14:editId="3A37C658">
            <wp:simplePos x="0" y="0"/>
            <wp:positionH relativeFrom="column">
              <wp:posOffset>0</wp:posOffset>
            </wp:positionH>
            <wp:positionV relativeFrom="paragraph">
              <wp:posOffset>590550</wp:posOffset>
            </wp:positionV>
            <wp:extent cx="5274310" cy="1107440"/>
            <wp:effectExtent l="0" t="0" r="2540" b="0"/>
            <wp:wrapThrough wrapText="bothSides">
              <wp:wrapPolygon edited="0">
                <wp:start x="0" y="0"/>
                <wp:lineTo x="0" y="21179"/>
                <wp:lineTo x="21532" y="21179"/>
                <wp:lineTo x="21532" y="0"/>
                <wp:lineTo x="0" y="0"/>
              </wp:wrapPolygon>
            </wp:wrapThrough>
            <wp:docPr id="50313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9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CD7F5" w14:textId="0E8A958A" w:rsidR="006E0837" w:rsidRDefault="008B7F8F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>
        <w:rPr>
          <w:rFonts w:ascii="宋体" w:hAnsi="宋体" w:cs="黑体" w:hint="eastAsia"/>
          <w:bCs/>
          <w:sz w:val="24"/>
          <w:szCs w:val="24"/>
          <w:lang w:val="pt-BR"/>
        </w:rPr>
        <w:t>同时，当遇到余数为三的，状态赋1，表明淘汰。</w:t>
      </w:r>
    </w:p>
    <w:p w14:paraId="67C25638" w14:textId="6968D0A7" w:rsidR="00491428" w:rsidRDefault="00491428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857408" behindDoc="0" locked="0" layoutInCell="1" allowOverlap="1" wp14:anchorId="245982F0" wp14:editId="0523270A">
            <wp:simplePos x="0" y="0"/>
            <wp:positionH relativeFrom="column">
              <wp:posOffset>0</wp:posOffset>
            </wp:positionH>
            <wp:positionV relativeFrom="paragraph">
              <wp:posOffset>390067</wp:posOffset>
            </wp:positionV>
            <wp:extent cx="5274310" cy="1363980"/>
            <wp:effectExtent l="0" t="0" r="2540" b="7620"/>
            <wp:wrapThrough wrapText="bothSides">
              <wp:wrapPolygon edited="0">
                <wp:start x="0" y="0"/>
                <wp:lineTo x="0" y="21419"/>
                <wp:lineTo x="21532" y="21419"/>
                <wp:lineTo x="21532" y="0"/>
                <wp:lineTo x="0" y="0"/>
              </wp:wrapPolygon>
            </wp:wrapThrough>
            <wp:docPr id="14260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黑体" w:hint="eastAsia"/>
          <w:bCs/>
          <w:sz w:val="24"/>
          <w:szCs w:val="24"/>
          <w:lang w:val="pt-BR"/>
        </w:rPr>
        <w:t>最后，还需要引入一个脏位，表明已经计算进入淘汰中的了</w:t>
      </w:r>
    </w:p>
    <w:p w14:paraId="51AAC907" w14:textId="333A94BC" w:rsidR="00491428" w:rsidRDefault="00491428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6F6215D7" w14:textId="1257AFAE" w:rsidR="00491428" w:rsidRDefault="00491428" w:rsidP="00981A45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>
        <w:rPr>
          <w:rFonts w:ascii="宋体" w:hAnsi="宋体" w:cs="黑体" w:hint="eastAsia"/>
          <w:bCs/>
          <w:sz w:val="24"/>
          <w:szCs w:val="24"/>
          <w:lang w:val="pt-BR"/>
        </w:rPr>
        <w:t>最后，成功实现了功能</w:t>
      </w:r>
    </w:p>
    <w:p w14:paraId="635B8E51" w14:textId="0A1F90EC" w:rsidR="00F169A4" w:rsidRDefault="00F169A4" w:rsidP="00F169A4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53946F8A" w14:textId="758C8866" w:rsidR="00631DF6" w:rsidRPr="00F169A4" w:rsidRDefault="00631DF6" w:rsidP="00F169A4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cs="Courier New" w:hint="eastAsia"/>
          <w:kern w:val="0"/>
          <w:sz w:val="24"/>
          <w:szCs w:val="24"/>
        </w:rPr>
        <w:t>二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实验</w:t>
      </w:r>
      <w:r w:rsidR="00491428">
        <w:rPr>
          <w:rFonts w:ascii="宋体" w:hAnsi="宋体" w:cs="Courier New" w:hint="eastAsia"/>
          <w:b/>
          <w:bCs/>
          <w:kern w:val="0"/>
          <w:sz w:val="24"/>
          <w:szCs w:val="24"/>
        </w:rPr>
        <w:t>八</w:t>
      </w:r>
      <w:r w:rsidRPr="004953DC">
        <w:rPr>
          <w:rFonts w:ascii="宋体" w:hAnsi="宋体" w:cs="Courier New" w:hint="eastAsia"/>
          <w:b/>
          <w:bCs/>
          <w:kern w:val="0"/>
          <w:sz w:val="24"/>
          <w:szCs w:val="24"/>
        </w:rPr>
        <w:t>：</w:t>
      </w:r>
      <w:r w:rsidR="00491428">
        <w:rPr>
          <w:rFonts w:ascii="宋体" w:hAnsi="宋体" w:cs="Courier New" w:hint="eastAsia"/>
          <w:b/>
          <w:bCs/>
          <w:kern w:val="0"/>
          <w:sz w:val="24"/>
          <w:szCs w:val="24"/>
        </w:rPr>
        <w:t>链表的处理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295B5735" w14:textId="51455B82" w:rsidR="00F169A4" w:rsidRDefault="00F169A4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="00491428" w:rsidRPr="00491428">
        <w:rPr>
          <w:rFonts w:ascii="宋体" w:hAnsi="宋体" w:cs="宋体" w:hint="eastAsia"/>
          <w:kern w:val="0"/>
          <w:lang w:val="pt-BR"/>
        </w:rPr>
        <w:t>创建一个链表</w:t>
      </w:r>
      <w:r>
        <w:rPr>
          <w:rFonts w:ascii="宋体" w:hAnsi="宋体" w:cs="宋体" w:hint="eastAsia"/>
          <w:kern w:val="0"/>
          <w:lang w:val="pt-BR"/>
        </w:rPr>
        <w:t>。</w:t>
      </w:r>
    </w:p>
    <w:p w14:paraId="663F4B64" w14:textId="79F875FE" w:rsidR="00BE1595" w:rsidRDefault="00BE1595" w:rsidP="00BE1595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7ED3C0F8" w14:textId="0F4481D6" w:rsidR="005A484B" w:rsidRDefault="00BE1595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1504" behindDoc="0" locked="0" layoutInCell="1" allowOverlap="1" wp14:anchorId="642C76A7" wp14:editId="0F9C73FF">
            <wp:simplePos x="0" y="0"/>
            <wp:positionH relativeFrom="column">
              <wp:posOffset>-49530</wp:posOffset>
            </wp:positionH>
            <wp:positionV relativeFrom="paragraph">
              <wp:posOffset>1894840</wp:posOffset>
            </wp:positionV>
            <wp:extent cx="5274310" cy="4733925"/>
            <wp:effectExtent l="0" t="0" r="2540" b="9525"/>
            <wp:wrapThrough wrapText="bothSides">
              <wp:wrapPolygon edited="0">
                <wp:start x="0" y="0"/>
                <wp:lineTo x="0" y="21557"/>
                <wp:lineTo x="21532" y="21557"/>
                <wp:lineTo x="21532" y="0"/>
                <wp:lineTo x="0" y="0"/>
              </wp:wrapPolygon>
            </wp:wrapThrough>
            <wp:docPr id="1785057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7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9456" behindDoc="0" locked="0" layoutInCell="1" allowOverlap="1" wp14:anchorId="05D23484" wp14:editId="54FC9C22">
            <wp:simplePos x="0" y="0"/>
            <wp:positionH relativeFrom="column">
              <wp:posOffset>147320</wp:posOffset>
            </wp:positionH>
            <wp:positionV relativeFrom="paragraph">
              <wp:posOffset>419100</wp:posOffset>
            </wp:positionV>
            <wp:extent cx="3302000" cy="1231900"/>
            <wp:effectExtent l="0" t="0" r="0" b="6350"/>
            <wp:wrapTopAndBottom/>
            <wp:docPr id="1506676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6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84B">
        <w:rPr>
          <w:rFonts w:ascii="宋体" w:hAnsi="宋体" w:cs="Courier New" w:hint="eastAsia"/>
          <w:b/>
          <w:bCs/>
          <w:kern w:val="0"/>
          <w:sz w:val="24"/>
          <w:szCs w:val="24"/>
        </w:rPr>
        <w:t>程序代码：</w:t>
      </w:r>
    </w:p>
    <w:p w14:paraId="12040ABF" w14:textId="0F50639C" w:rsidR="00BE1595" w:rsidRDefault="00BE1595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3AF3B558" w14:textId="35FB9309" w:rsidR="00BE1595" w:rsidRDefault="00BE1595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1711418F" w14:textId="2C6F31A3" w:rsidR="00BE1595" w:rsidRDefault="00BE1595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63552" behindDoc="0" locked="0" layoutInCell="1" allowOverlap="1" wp14:anchorId="345436B0" wp14:editId="283F7C3B">
            <wp:simplePos x="0" y="0"/>
            <wp:positionH relativeFrom="column">
              <wp:posOffset>38735</wp:posOffset>
            </wp:positionH>
            <wp:positionV relativeFrom="paragraph">
              <wp:posOffset>52705</wp:posOffset>
            </wp:positionV>
            <wp:extent cx="5156200" cy="2324100"/>
            <wp:effectExtent l="0" t="0" r="6350" b="0"/>
            <wp:wrapThrough wrapText="bothSides">
              <wp:wrapPolygon edited="0">
                <wp:start x="0" y="0"/>
                <wp:lineTo x="0" y="21423"/>
                <wp:lineTo x="21547" y="21423"/>
                <wp:lineTo x="21547" y="0"/>
                <wp:lineTo x="0" y="0"/>
              </wp:wrapPolygon>
            </wp:wrapThrough>
            <wp:docPr id="149612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6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EBC4B" w14:textId="71B44564" w:rsidR="005A484B" w:rsidRDefault="00C60B8E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5600" behindDoc="0" locked="0" layoutInCell="1" allowOverlap="1" wp14:anchorId="7FF6C4FE" wp14:editId="1E5ED34F">
            <wp:simplePos x="0" y="0"/>
            <wp:positionH relativeFrom="column">
              <wp:posOffset>40005</wp:posOffset>
            </wp:positionH>
            <wp:positionV relativeFrom="paragraph">
              <wp:posOffset>299085</wp:posOffset>
            </wp:positionV>
            <wp:extent cx="3892550" cy="590550"/>
            <wp:effectExtent l="0" t="0" r="0" b="0"/>
            <wp:wrapTopAndBottom/>
            <wp:docPr id="39955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2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84B">
        <w:rPr>
          <w:rFonts w:ascii="宋体" w:hAnsi="宋体" w:cs="Courier New" w:hint="eastAsia"/>
          <w:b/>
          <w:bCs/>
          <w:kern w:val="0"/>
          <w:sz w:val="24"/>
          <w:szCs w:val="24"/>
        </w:rPr>
        <w:t>运行结果：</w:t>
      </w:r>
    </w:p>
    <w:p w14:paraId="35286898" w14:textId="549535CB" w:rsidR="005A484B" w:rsidRPr="00F169A4" w:rsidRDefault="005A484B" w:rsidP="005A484B">
      <w:pPr>
        <w:autoSpaceDE w:val="0"/>
        <w:autoSpaceDN w:val="0"/>
        <w:adjustRightInd w:val="0"/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3A1447F3" w14:textId="07358D02" w:rsidR="00631DF6" w:rsidRDefault="007977C9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出现的问题以及解决：</w:t>
      </w:r>
    </w:p>
    <w:p w14:paraId="61D938CE" w14:textId="1328530C" w:rsidR="00C60B8E" w:rsidRDefault="00C66360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7648" behindDoc="0" locked="0" layoutInCell="1" allowOverlap="1" wp14:anchorId="20F04EF2" wp14:editId="1E2FFABF">
            <wp:simplePos x="0" y="0"/>
            <wp:positionH relativeFrom="column">
              <wp:posOffset>635</wp:posOffset>
            </wp:positionH>
            <wp:positionV relativeFrom="paragraph">
              <wp:posOffset>379730</wp:posOffset>
            </wp:positionV>
            <wp:extent cx="4406900" cy="1422400"/>
            <wp:effectExtent l="0" t="0" r="0" b="6350"/>
            <wp:wrapTopAndBottom/>
            <wp:docPr id="204852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21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0B8E">
        <w:rPr>
          <w:rFonts w:ascii="宋体" w:hAnsi="宋体" w:hint="eastAsia"/>
          <w:sz w:val="24"/>
          <w:szCs w:val="24"/>
        </w:rPr>
        <w:t>实验程序源代码最后并未释放动态分配的内存</w:t>
      </w:r>
      <w:r w:rsidR="00F119C7">
        <w:rPr>
          <w:rFonts w:ascii="宋体" w:hAnsi="宋体" w:hint="eastAsia"/>
          <w:sz w:val="24"/>
          <w:szCs w:val="24"/>
        </w:rPr>
        <w:t>，可能会导致内存泄漏。所以</w:t>
      </w:r>
    </w:p>
    <w:p w14:paraId="21847BDF" w14:textId="6286A2A7" w:rsidR="00C66360" w:rsidRDefault="00C66360" w:rsidP="007E090D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后面遍历指针，释放内存</w:t>
      </w:r>
    </w:p>
    <w:p w14:paraId="126A7FA9" w14:textId="76197FC5" w:rsidR="00944CE0" w:rsidRDefault="00944CE0" w:rsidP="007F3046">
      <w:pPr>
        <w:rPr>
          <w:rFonts w:ascii="宋体" w:hAnsi="宋体" w:hint="eastAsia"/>
          <w:sz w:val="24"/>
          <w:szCs w:val="24"/>
        </w:rPr>
      </w:pPr>
    </w:p>
    <w:p w14:paraId="75B005BF" w14:textId="77777777" w:rsidR="00944CE0" w:rsidRDefault="00944CE0" w:rsidP="007F3046">
      <w:pPr>
        <w:rPr>
          <w:rFonts w:ascii="宋体" w:hAnsi="宋体" w:hint="eastAsia"/>
          <w:sz w:val="24"/>
          <w:szCs w:val="24"/>
        </w:rPr>
      </w:pPr>
    </w:p>
    <w:p w14:paraId="3B84F0D4" w14:textId="6B8A2741" w:rsidR="00944CE0" w:rsidRDefault="00944CE0" w:rsidP="007F304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</w:t>
      </w:r>
      <w:r w:rsidR="00C66360">
        <w:rPr>
          <w:rFonts w:ascii="宋体" w:hAnsi="宋体" w:hint="eastAsia"/>
          <w:sz w:val="24"/>
          <w:szCs w:val="24"/>
        </w:rPr>
        <w:t>7，8</w:t>
      </w:r>
      <w:r>
        <w:rPr>
          <w:rFonts w:ascii="宋体" w:hAnsi="宋体" w:hint="eastAsia"/>
          <w:sz w:val="24"/>
          <w:szCs w:val="24"/>
        </w:rPr>
        <w:t>报告完成。</w:t>
      </w:r>
    </w:p>
    <w:p w14:paraId="78476C49" w14:textId="77777777" w:rsidR="005367BD" w:rsidRPr="007F3046" w:rsidRDefault="005367BD" w:rsidP="007F3046">
      <w:pPr>
        <w:rPr>
          <w:rFonts w:ascii="宋体" w:hAnsi="宋体" w:hint="eastAsia"/>
          <w:sz w:val="24"/>
          <w:szCs w:val="24"/>
        </w:rPr>
      </w:pPr>
    </w:p>
    <w:sectPr w:rsidR="005367BD" w:rsidRPr="007F304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A3FD3" w14:textId="77777777" w:rsidR="00F64C27" w:rsidRDefault="00F64C27" w:rsidP="00C65822">
      <w:r>
        <w:separator/>
      </w:r>
    </w:p>
  </w:endnote>
  <w:endnote w:type="continuationSeparator" w:id="0">
    <w:p w14:paraId="52E4474E" w14:textId="77777777" w:rsidR="00F64C27" w:rsidRDefault="00F64C27" w:rsidP="00C6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6D7EC" w14:textId="77777777" w:rsidR="00F64C27" w:rsidRDefault="00F64C27" w:rsidP="00C65822">
      <w:r>
        <w:separator/>
      </w:r>
    </w:p>
  </w:footnote>
  <w:footnote w:type="continuationSeparator" w:id="0">
    <w:p w14:paraId="713BD7E5" w14:textId="77777777" w:rsidR="00F64C27" w:rsidRDefault="00F64C27" w:rsidP="00C65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BE435"/>
    <w:multiLevelType w:val="singleLevel"/>
    <w:tmpl w:val="81ABE4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5CBE9D0"/>
    <w:multiLevelType w:val="singleLevel"/>
    <w:tmpl w:val="C5CBE9D0"/>
    <w:lvl w:ilvl="0">
      <w:start w:val="2"/>
      <w:numFmt w:val="chineseCounting"/>
      <w:lvlText w:val="%1."/>
      <w:lvlJc w:val="left"/>
      <w:pPr>
        <w:tabs>
          <w:tab w:val="num" w:pos="312"/>
        </w:tabs>
      </w:pPr>
      <w:rPr>
        <w:rFonts w:hint="eastAsia"/>
      </w:rPr>
    </w:lvl>
  </w:abstractNum>
  <w:abstractNum w:abstractNumId="2" w15:restartNumberingAfterBreak="0">
    <w:nsid w:val="080B49AC"/>
    <w:multiLevelType w:val="hybridMultilevel"/>
    <w:tmpl w:val="462C5B04"/>
    <w:lvl w:ilvl="0" w:tplc="A6242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456AC7"/>
    <w:multiLevelType w:val="hybridMultilevel"/>
    <w:tmpl w:val="06982E52"/>
    <w:lvl w:ilvl="0" w:tplc="8168F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4E45EB"/>
    <w:multiLevelType w:val="hybridMultilevel"/>
    <w:tmpl w:val="3F946BCC"/>
    <w:lvl w:ilvl="0" w:tplc="CA62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4D5B2E"/>
    <w:multiLevelType w:val="hybridMultilevel"/>
    <w:tmpl w:val="EA264FEE"/>
    <w:lvl w:ilvl="0" w:tplc="2CECAF2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BD627B"/>
    <w:multiLevelType w:val="hybridMultilevel"/>
    <w:tmpl w:val="4DB0ED34"/>
    <w:lvl w:ilvl="0" w:tplc="7CFA1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A6B0955"/>
    <w:multiLevelType w:val="multilevel"/>
    <w:tmpl w:val="2A6B095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BA81116"/>
    <w:multiLevelType w:val="hybridMultilevel"/>
    <w:tmpl w:val="C8AC0EEE"/>
    <w:lvl w:ilvl="0" w:tplc="E7CACB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67A17D5"/>
    <w:multiLevelType w:val="hybridMultilevel"/>
    <w:tmpl w:val="AC9EC88E"/>
    <w:lvl w:ilvl="0" w:tplc="FF76E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C96B92"/>
    <w:multiLevelType w:val="singleLevel"/>
    <w:tmpl w:val="46C96B9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b w:val="0"/>
        <w:bCs w:val="0"/>
        <w:sz w:val="20"/>
        <w:szCs w:val="20"/>
      </w:rPr>
    </w:lvl>
  </w:abstractNum>
  <w:abstractNum w:abstractNumId="11" w15:restartNumberingAfterBreak="0">
    <w:nsid w:val="504101FD"/>
    <w:multiLevelType w:val="multilevel"/>
    <w:tmpl w:val="0D8C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E4DC1"/>
    <w:multiLevelType w:val="singleLevel"/>
    <w:tmpl w:val="513E4DC1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1EE55B3"/>
    <w:multiLevelType w:val="hybridMultilevel"/>
    <w:tmpl w:val="1B4239BC"/>
    <w:lvl w:ilvl="0" w:tplc="5BFE71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63749F1"/>
    <w:multiLevelType w:val="singleLevel"/>
    <w:tmpl w:val="563749F1"/>
    <w:lvl w:ilvl="0">
      <w:start w:val="1"/>
      <w:numFmt w:val="chineseCounting"/>
      <w:suff w:val="space"/>
      <w:lvlText w:val="%1．"/>
      <w:lvlJc w:val="left"/>
    </w:lvl>
  </w:abstractNum>
  <w:abstractNum w:abstractNumId="15" w15:restartNumberingAfterBreak="0">
    <w:nsid w:val="5C0878B8"/>
    <w:multiLevelType w:val="hybridMultilevel"/>
    <w:tmpl w:val="386AB328"/>
    <w:lvl w:ilvl="0" w:tplc="24BCC6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EA934D8"/>
    <w:multiLevelType w:val="hybridMultilevel"/>
    <w:tmpl w:val="8766C8C0"/>
    <w:lvl w:ilvl="0" w:tplc="C14AD6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4416675"/>
    <w:multiLevelType w:val="multilevel"/>
    <w:tmpl w:val="6441667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1695"/>
        </w:tabs>
        <w:ind w:left="1695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59F5784"/>
    <w:multiLevelType w:val="hybridMultilevel"/>
    <w:tmpl w:val="BBB0CABE"/>
    <w:lvl w:ilvl="0" w:tplc="171CE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C511DAD"/>
    <w:multiLevelType w:val="hybridMultilevel"/>
    <w:tmpl w:val="9E6873BE"/>
    <w:lvl w:ilvl="0" w:tplc="87ECF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F264494"/>
    <w:multiLevelType w:val="multilevel"/>
    <w:tmpl w:val="6B24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9534A"/>
    <w:multiLevelType w:val="hybridMultilevel"/>
    <w:tmpl w:val="53D81912"/>
    <w:lvl w:ilvl="0" w:tplc="6E46D3C8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159313B"/>
    <w:multiLevelType w:val="hybridMultilevel"/>
    <w:tmpl w:val="E44276E0"/>
    <w:lvl w:ilvl="0" w:tplc="0E9A7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FEA169C"/>
    <w:multiLevelType w:val="hybridMultilevel"/>
    <w:tmpl w:val="2E0AC548"/>
    <w:lvl w:ilvl="0" w:tplc="71B82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2476634">
    <w:abstractNumId w:val="14"/>
  </w:num>
  <w:num w:numId="2" w16cid:durableId="682628329">
    <w:abstractNumId w:val="1"/>
  </w:num>
  <w:num w:numId="3" w16cid:durableId="1394430492">
    <w:abstractNumId w:val="12"/>
  </w:num>
  <w:num w:numId="4" w16cid:durableId="1026784014">
    <w:abstractNumId w:val="10"/>
  </w:num>
  <w:num w:numId="5" w16cid:durableId="580868369">
    <w:abstractNumId w:val="0"/>
  </w:num>
  <w:num w:numId="6" w16cid:durableId="1998529859">
    <w:abstractNumId w:val="21"/>
  </w:num>
  <w:num w:numId="7" w16cid:durableId="1008871939">
    <w:abstractNumId w:val="4"/>
  </w:num>
  <w:num w:numId="8" w16cid:durableId="693271010">
    <w:abstractNumId w:val="5"/>
  </w:num>
  <w:num w:numId="9" w16cid:durableId="1890654157">
    <w:abstractNumId w:val="3"/>
  </w:num>
  <w:num w:numId="10" w16cid:durableId="337973209">
    <w:abstractNumId w:val="23"/>
  </w:num>
  <w:num w:numId="11" w16cid:durableId="1503469204">
    <w:abstractNumId w:val="6"/>
  </w:num>
  <w:num w:numId="12" w16cid:durableId="1403943984">
    <w:abstractNumId w:val="22"/>
  </w:num>
  <w:num w:numId="13" w16cid:durableId="1825194151">
    <w:abstractNumId w:val="9"/>
  </w:num>
  <w:num w:numId="14" w16cid:durableId="165825278">
    <w:abstractNumId w:val="19"/>
  </w:num>
  <w:num w:numId="15" w16cid:durableId="718749880">
    <w:abstractNumId w:val="15"/>
  </w:num>
  <w:num w:numId="16" w16cid:durableId="1876769743">
    <w:abstractNumId w:val="11"/>
  </w:num>
  <w:num w:numId="17" w16cid:durableId="1128161150">
    <w:abstractNumId w:val="13"/>
  </w:num>
  <w:num w:numId="18" w16cid:durableId="1186478783">
    <w:abstractNumId w:val="16"/>
  </w:num>
  <w:num w:numId="19" w16cid:durableId="1708293644">
    <w:abstractNumId w:val="8"/>
  </w:num>
  <w:num w:numId="20" w16cid:durableId="2029215287">
    <w:abstractNumId w:val="17"/>
  </w:num>
  <w:num w:numId="21" w16cid:durableId="220291282">
    <w:abstractNumId w:val="20"/>
  </w:num>
  <w:num w:numId="22" w16cid:durableId="973753255">
    <w:abstractNumId w:val="18"/>
  </w:num>
  <w:num w:numId="23" w16cid:durableId="578708915">
    <w:abstractNumId w:val="7"/>
  </w:num>
  <w:num w:numId="24" w16cid:durableId="189494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wODBmOGU1ZGJjNDU4N2RjYzJlOTRlNjA1NWU4MDMifQ=="/>
  </w:docVars>
  <w:rsids>
    <w:rsidRoot w:val="00647080"/>
    <w:rsid w:val="00031E2B"/>
    <w:rsid w:val="0004214C"/>
    <w:rsid w:val="000615C2"/>
    <w:rsid w:val="00061D7F"/>
    <w:rsid w:val="000732DD"/>
    <w:rsid w:val="00073D9E"/>
    <w:rsid w:val="00080F65"/>
    <w:rsid w:val="00087E0C"/>
    <w:rsid w:val="000945EC"/>
    <w:rsid w:val="000A48E7"/>
    <w:rsid w:val="000B1850"/>
    <w:rsid w:val="000C5415"/>
    <w:rsid w:val="000F108F"/>
    <w:rsid w:val="000F33B5"/>
    <w:rsid w:val="00100E0A"/>
    <w:rsid w:val="00102694"/>
    <w:rsid w:val="00106A5C"/>
    <w:rsid w:val="00110B49"/>
    <w:rsid w:val="001326EB"/>
    <w:rsid w:val="00132EB7"/>
    <w:rsid w:val="001600D6"/>
    <w:rsid w:val="00172A27"/>
    <w:rsid w:val="00173E45"/>
    <w:rsid w:val="00176661"/>
    <w:rsid w:val="00182B70"/>
    <w:rsid w:val="00186650"/>
    <w:rsid w:val="00187335"/>
    <w:rsid w:val="001A2AD8"/>
    <w:rsid w:val="001A2F9D"/>
    <w:rsid w:val="001B3C20"/>
    <w:rsid w:val="001B7FEE"/>
    <w:rsid w:val="001D33A3"/>
    <w:rsid w:val="001D6B0A"/>
    <w:rsid w:val="001E3A2D"/>
    <w:rsid w:val="001F0872"/>
    <w:rsid w:val="0020183B"/>
    <w:rsid w:val="00214C8E"/>
    <w:rsid w:val="002302D3"/>
    <w:rsid w:val="00234581"/>
    <w:rsid w:val="002366E4"/>
    <w:rsid w:val="002367AC"/>
    <w:rsid w:val="00237229"/>
    <w:rsid w:val="002423E7"/>
    <w:rsid w:val="002473CF"/>
    <w:rsid w:val="00270C45"/>
    <w:rsid w:val="00271F1F"/>
    <w:rsid w:val="002726E1"/>
    <w:rsid w:val="00277D03"/>
    <w:rsid w:val="00285549"/>
    <w:rsid w:val="00287C39"/>
    <w:rsid w:val="002A0CE9"/>
    <w:rsid w:val="002A2153"/>
    <w:rsid w:val="002B7AE2"/>
    <w:rsid w:val="002C7CBA"/>
    <w:rsid w:val="002D11C8"/>
    <w:rsid w:val="002D7200"/>
    <w:rsid w:val="002E1C93"/>
    <w:rsid w:val="002F0B1E"/>
    <w:rsid w:val="002F2FB9"/>
    <w:rsid w:val="002F5597"/>
    <w:rsid w:val="002F628F"/>
    <w:rsid w:val="00302AB7"/>
    <w:rsid w:val="003036BF"/>
    <w:rsid w:val="003044A4"/>
    <w:rsid w:val="00305B2B"/>
    <w:rsid w:val="0030622A"/>
    <w:rsid w:val="00310C5D"/>
    <w:rsid w:val="00320845"/>
    <w:rsid w:val="003273E3"/>
    <w:rsid w:val="00340D88"/>
    <w:rsid w:val="003426E4"/>
    <w:rsid w:val="00342C8C"/>
    <w:rsid w:val="00350F87"/>
    <w:rsid w:val="00356773"/>
    <w:rsid w:val="003710F7"/>
    <w:rsid w:val="00371320"/>
    <w:rsid w:val="003776B6"/>
    <w:rsid w:val="0039554A"/>
    <w:rsid w:val="00397A40"/>
    <w:rsid w:val="003A7CE1"/>
    <w:rsid w:val="003B6AD4"/>
    <w:rsid w:val="003C1910"/>
    <w:rsid w:val="003E497E"/>
    <w:rsid w:val="003F0927"/>
    <w:rsid w:val="003F23A7"/>
    <w:rsid w:val="0041262A"/>
    <w:rsid w:val="004409F3"/>
    <w:rsid w:val="00453EFF"/>
    <w:rsid w:val="00457474"/>
    <w:rsid w:val="00474542"/>
    <w:rsid w:val="00491259"/>
    <w:rsid w:val="00491428"/>
    <w:rsid w:val="004953DC"/>
    <w:rsid w:val="00496E6E"/>
    <w:rsid w:val="004B4304"/>
    <w:rsid w:val="004D3EC7"/>
    <w:rsid w:val="004D4997"/>
    <w:rsid w:val="004E6AF8"/>
    <w:rsid w:val="004F027D"/>
    <w:rsid w:val="004F6B6F"/>
    <w:rsid w:val="004F7FDB"/>
    <w:rsid w:val="00510D29"/>
    <w:rsid w:val="00511DF0"/>
    <w:rsid w:val="005217AE"/>
    <w:rsid w:val="00526A22"/>
    <w:rsid w:val="005367BD"/>
    <w:rsid w:val="005433AD"/>
    <w:rsid w:val="005547DA"/>
    <w:rsid w:val="00561E3D"/>
    <w:rsid w:val="00572DE6"/>
    <w:rsid w:val="00583177"/>
    <w:rsid w:val="00591900"/>
    <w:rsid w:val="00593F71"/>
    <w:rsid w:val="005A484B"/>
    <w:rsid w:val="005C220D"/>
    <w:rsid w:val="005C6DF4"/>
    <w:rsid w:val="005D4055"/>
    <w:rsid w:val="005D6E93"/>
    <w:rsid w:val="005E09AB"/>
    <w:rsid w:val="005E13C4"/>
    <w:rsid w:val="005E494E"/>
    <w:rsid w:val="005F1C38"/>
    <w:rsid w:val="005F509B"/>
    <w:rsid w:val="006146DE"/>
    <w:rsid w:val="00624AEF"/>
    <w:rsid w:val="00631DF6"/>
    <w:rsid w:val="00647080"/>
    <w:rsid w:val="0066682F"/>
    <w:rsid w:val="00674811"/>
    <w:rsid w:val="006758B7"/>
    <w:rsid w:val="00677DDE"/>
    <w:rsid w:val="00693DAB"/>
    <w:rsid w:val="006B551E"/>
    <w:rsid w:val="006C267E"/>
    <w:rsid w:val="006E0837"/>
    <w:rsid w:val="006E231D"/>
    <w:rsid w:val="00722F0E"/>
    <w:rsid w:val="007230B2"/>
    <w:rsid w:val="00752EB0"/>
    <w:rsid w:val="0075527E"/>
    <w:rsid w:val="00756D53"/>
    <w:rsid w:val="007803D4"/>
    <w:rsid w:val="00790450"/>
    <w:rsid w:val="007977C9"/>
    <w:rsid w:val="007A0C15"/>
    <w:rsid w:val="007A1342"/>
    <w:rsid w:val="007A243D"/>
    <w:rsid w:val="007A2B48"/>
    <w:rsid w:val="007B3643"/>
    <w:rsid w:val="007B5560"/>
    <w:rsid w:val="007C29E2"/>
    <w:rsid w:val="007D0891"/>
    <w:rsid w:val="007E090D"/>
    <w:rsid w:val="007E7C9E"/>
    <w:rsid w:val="007F3046"/>
    <w:rsid w:val="00811E81"/>
    <w:rsid w:val="00822786"/>
    <w:rsid w:val="00830B19"/>
    <w:rsid w:val="00851F45"/>
    <w:rsid w:val="00865E28"/>
    <w:rsid w:val="00897C6D"/>
    <w:rsid w:val="008A1454"/>
    <w:rsid w:val="008A3198"/>
    <w:rsid w:val="008B6D5E"/>
    <w:rsid w:val="008B721D"/>
    <w:rsid w:val="008B7F8F"/>
    <w:rsid w:val="008C6C88"/>
    <w:rsid w:val="008D66F1"/>
    <w:rsid w:val="008E4A2B"/>
    <w:rsid w:val="009063B9"/>
    <w:rsid w:val="00907484"/>
    <w:rsid w:val="0092048C"/>
    <w:rsid w:val="00923237"/>
    <w:rsid w:val="0093510E"/>
    <w:rsid w:val="009443A0"/>
    <w:rsid w:val="00944CE0"/>
    <w:rsid w:val="00950043"/>
    <w:rsid w:val="00954EB6"/>
    <w:rsid w:val="00955BC0"/>
    <w:rsid w:val="009600D7"/>
    <w:rsid w:val="00981815"/>
    <w:rsid w:val="00981A45"/>
    <w:rsid w:val="00986846"/>
    <w:rsid w:val="009A4AF4"/>
    <w:rsid w:val="009C7A30"/>
    <w:rsid w:val="009D1FB3"/>
    <w:rsid w:val="009D74A9"/>
    <w:rsid w:val="009D7C7D"/>
    <w:rsid w:val="009E605B"/>
    <w:rsid w:val="009F0879"/>
    <w:rsid w:val="009F2A52"/>
    <w:rsid w:val="009F4358"/>
    <w:rsid w:val="009F7197"/>
    <w:rsid w:val="00A114C4"/>
    <w:rsid w:val="00A239ED"/>
    <w:rsid w:val="00A25970"/>
    <w:rsid w:val="00A475B5"/>
    <w:rsid w:val="00A66A35"/>
    <w:rsid w:val="00A71A3C"/>
    <w:rsid w:val="00A804B5"/>
    <w:rsid w:val="00A825A9"/>
    <w:rsid w:val="00AA5EBF"/>
    <w:rsid w:val="00AB0A79"/>
    <w:rsid w:val="00AD1C25"/>
    <w:rsid w:val="00AF3C9E"/>
    <w:rsid w:val="00B07460"/>
    <w:rsid w:val="00B07BC5"/>
    <w:rsid w:val="00B07C61"/>
    <w:rsid w:val="00B13CA6"/>
    <w:rsid w:val="00B27561"/>
    <w:rsid w:val="00B329D7"/>
    <w:rsid w:val="00B56003"/>
    <w:rsid w:val="00B569AA"/>
    <w:rsid w:val="00B66868"/>
    <w:rsid w:val="00B934A9"/>
    <w:rsid w:val="00BA0506"/>
    <w:rsid w:val="00BA2D93"/>
    <w:rsid w:val="00BA4DED"/>
    <w:rsid w:val="00BA61E8"/>
    <w:rsid w:val="00BB1653"/>
    <w:rsid w:val="00BB1854"/>
    <w:rsid w:val="00BE1595"/>
    <w:rsid w:val="00BF255F"/>
    <w:rsid w:val="00C063FE"/>
    <w:rsid w:val="00C163C4"/>
    <w:rsid w:val="00C207D1"/>
    <w:rsid w:val="00C26727"/>
    <w:rsid w:val="00C308FF"/>
    <w:rsid w:val="00C416D4"/>
    <w:rsid w:val="00C529DC"/>
    <w:rsid w:val="00C575A0"/>
    <w:rsid w:val="00C60B8E"/>
    <w:rsid w:val="00C65822"/>
    <w:rsid w:val="00C66360"/>
    <w:rsid w:val="00C80DDE"/>
    <w:rsid w:val="00C8730C"/>
    <w:rsid w:val="00C93285"/>
    <w:rsid w:val="00C93531"/>
    <w:rsid w:val="00CA4E6D"/>
    <w:rsid w:val="00CB7E89"/>
    <w:rsid w:val="00CC2596"/>
    <w:rsid w:val="00CC3B46"/>
    <w:rsid w:val="00CC6E04"/>
    <w:rsid w:val="00CD0007"/>
    <w:rsid w:val="00CD23EB"/>
    <w:rsid w:val="00CE68C3"/>
    <w:rsid w:val="00CF6FAA"/>
    <w:rsid w:val="00D00AAD"/>
    <w:rsid w:val="00D035FF"/>
    <w:rsid w:val="00D037CF"/>
    <w:rsid w:val="00D1538B"/>
    <w:rsid w:val="00D15BF6"/>
    <w:rsid w:val="00D17B7F"/>
    <w:rsid w:val="00D521FF"/>
    <w:rsid w:val="00D810FA"/>
    <w:rsid w:val="00D8680B"/>
    <w:rsid w:val="00D875DE"/>
    <w:rsid w:val="00D87A44"/>
    <w:rsid w:val="00D94322"/>
    <w:rsid w:val="00DC53F5"/>
    <w:rsid w:val="00DF08D2"/>
    <w:rsid w:val="00DF37A6"/>
    <w:rsid w:val="00E11C16"/>
    <w:rsid w:val="00E1788B"/>
    <w:rsid w:val="00E561C7"/>
    <w:rsid w:val="00E6376A"/>
    <w:rsid w:val="00E65B16"/>
    <w:rsid w:val="00E7058B"/>
    <w:rsid w:val="00E7692F"/>
    <w:rsid w:val="00E87EBA"/>
    <w:rsid w:val="00E92D33"/>
    <w:rsid w:val="00EB6D75"/>
    <w:rsid w:val="00EC1903"/>
    <w:rsid w:val="00ED37EE"/>
    <w:rsid w:val="00EF24A8"/>
    <w:rsid w:val="00EF32FE"/>
    <w:rsid w:val="00EF54A2"/>
    <w:rsid w:val="00F119C7"/>
    <w:rsid w:val="00F169A4"/>
    <w:rsid w:val="00F26350"/>
    <w:rsid w:val="00F27A32"/>
    <w:rsid w:val="00F47045"/>
    <w:rsid w:val="00F554BD"/>
    <w:rsid w:val="00F64C27"/>
    <w:rsid w:val="00F72411"/>
    <w:rsid w:val="00F75C2C"/>
    <w:rsid w:val="00F817FB"/>
    <w:rsid w:val="00F82153"/>
    <w:rsid w:val="00F879B4"/>
    <w:rsid w:val="00F944F4"/>
    <w:rsid w:val="00F959BA"/>
    <w:rsid w:val="00F96277"/>
    <w:rsid w:val="00FA65B8"/>
    <w:rsid w:val="00FC552B"/>
    <w:rsid w:val="00FF5CB4"/>
    <w:rsid w:val="074D3EE2"/>
    <w:rsid w:val="16AD1702"/>
    <w:rsid w:val="191470E1"/>
    <w:rsid w:val="454A459A"/>
    <w:rsid w:val="51B43D99"/>
    <w:rsid w:val="577104CF"/>
    <w:rsid w:val="5BBE022B"/>
    <w:rsid w:val="5CEA67A0"/>
    <w:rsid w:val="5F777458"/>
    <w:rsid w:val="64BE4821"/>
    <w:rsid w:val="67A85248"/>
    <w:rsid w:val="6B435472"/>
    <w:rsid w:val="6E055749"/>
    <w:rsid w:val="7214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1ECF21"/>
  <w15:chartTrackingRefBased/>
  <w15:docId w15:val="{5C73AE8C-09DE-4E60-AA43-DDAC4957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1DF6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widowControl/>
      <w:spacing w:before="100" w:beforeAutospacing="1" w:after="100" w:afterAutospacing="1"/>
      <w:jc w:val="center"/>
      <w:outlineLvl w:val="0"/>
    </w:pPr>
    <w:rPr>
      <w:rFonts w:ascii="黑体" w:eastAsia="黑体" w:hAnsi="黑体" w:cs="黑体"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bCs/>
      <w:kern w:val="36"/>
      <w:sz w:val="32"/>
      <w:szCs w:val="32"/>
    </w:rPr>
  </w:style>
  <w:style w:type="character" w:customStyle="1" w:styleId="20">
    <w:name w:val="标题 2 字符"/>
    <w:link w:val="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</w:style>
  <w:style w:type="character" w:customStyle="1" w:styleId="22">
    <w:name w:val="正文文本缩进 2 字符"/>
    <w:link w:val="21"/>
    <w:rPr>
      <w:kern w:val="2"/>
      <w:sz w:val="21"/>
      <w:szCs w:val="21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a">
    <w:name w:val="标题 字符"/>
    <w:link w:val="a9"/>
    <w:rPr>
      <w:rFonts w:ascii="等线 Light" w:hAnsi="等线 Light" w:cs="Times New Roman"/>
      <w:b/>
      <w:bCs/>
      <w:kern w:val="2"/>
      <w:sz w:val="32"/>
      <w:szCs w:val="32"/>
    </w:rPr>
  </w:style>
  <w:style w:type="character" w:styleId="ab">
    <w:name w:val="Strong"/>
    <w:qFormat/>
    <w:rPr>
      <w:b/>
      <w:bCs/>
    </w:rPr>
  </w:style>
  <w:style w:type="character" w:customStyle="1" w:styleId="ac">
    <w:name w:val="引用 字符"/>
    <w:link w:val="ad"/>
    <w:uiPriority w:val="99"/>
    <w:rPr>
      <w:i/>
      <w:iCs/>
      <w:color w:val="404040"/>
      <w:kern w:val="2"/>
      <w:sz w:val="21"/>
      <w:szCs w:val="21"/>
    </w:rPr>
  </w:style>
  <w:style w:type="paragraph" w:styleId="ad">
    <w:name w:val="Quote"/>
    <w:basedOn w:val="a"/>
    <w:next w:val="a"/>
    <w:link w:val="ac"/>
    <w:uiPriority w:val="9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pple-style-span">
    <w:name w:val="apple-style-span"/>
    <w:rPr>
      <w:rFonts w:cs="Times New Roman"/>
    </w:rPr>
  </w:style>
  <w:style w:type="character" w:styleId="ae">
    <w:name w:val="Subtle Reference"/>
    <w:uiPriority w:val="31"/>
    <w:qFormat/>
    <w:rPr>
      <w:smallCaps/>
      <w:color w:val="5A5A5A"/>
    </w:rPr>
  </w:style>
  <w:style w:type="character" w:customStyle="1" w:styleId="af">
    <w:name w:val="报告正文 字符"/>
    <w:link w:val="af0"/>
    <w:rPr>
      <w:rFonts w:ascii="宋体" w:hAnsi="宋体" w:cs="黑体"/>
      <w:bCs/>
      <w:kern w:val="2"/>
      <w:sz w:val="32"/>
      <w:szCs w:val="32"/>
    </w:rPr>
  </w:style>
  <w:style w:type="paragraph" w:customStyle="1" w:styleId="af0">
    <w:name w:val="报告正文"/>
    <w:basedOn w:val="af1"/>
    <w:link w:val="af"/>
    <w:qFormat/>
    <w:pPr>
      <w:ind w:rightChars="100" w:right="210" w:firstLine="640"/>
    </w:pPr>
    <w:rPr>
      <w:rFonts w:ascii="宋体" w:hAnsi="宋体" w:cs="黑体"/>
      <w:bCs/>
      <w:sz w:val="32"/>
      <w:szCs w:val="32"/>
    </w:rPr>
  </w:style>
  <w:style w:type="paragraph" w:styleId="af1">
    <w:name w:val="List Paragraph"/>
    <w:basedOn w:val="a"/>
    <w:link w:val="af2"/>
    <w:uiPriority w:val="99"/>
    <w:qFormat/>
    <w:pPr>
      <w:ind w:firstLineChars="200" w:firstLine="420"/>
    </w:pPr>
  </w:style>
  <w:style w:type="character" w:customStyle="1" w:styleId="af2">
    <w:name w:val="列表段落 字符"/>
    <w:link w:val="af1"/>
    <w:uiPriority w:val="99"/>
    <w:rPr>
      <w:kern w:val="2"/>
      <w:sz w:val="21"/>
      <w:szCs w:val="21"/>
    </w:rPr>
  </w:style>
  <w:style w:type="character" w:customStyle="1" w:styleId="string">
    <w:name w:val="string"/>
  </w:style>
  <w:style w:type="character" w:customStyle="1" w:styleId="keyword">
    <w:name w:val="keyword"/>
  </w:style>
  <w:style w:type="character" w:customStyle="1" w:styleId="MTDisplayEquation">
    <w:name w:val="MTDisplayEquation 字符"/>
    <w:link w:val="MTDisplayEquation0"/>
    <w:rPr>
      <w:rFonts w:ascii="宋体" w:hAnsi="宋体"/>
      <w:b/>
      <w:kern w:val="2"/>
      <w:sz w:val="30"/>
      <w:szCs w:val="30"/>
    </w:rPr>
  </w:style>
  <w:style w:type="paragraph" w:customStyle="1" w:styleId="MTDisplayEquation0">
    <w:name w:val="MTDisplayEquation"/>
    <w:basedOn w:val="a"/>
    <w:next w:val="a"/>
    <w:link w:val="MTDisplayEquation"/>
    <w:pPr>
      <w:tabs>
        <w:tab w:val="center" w:pos="4160"/>
        <w:tab w:val="right" w:pos="8300"/>
      </w:tabs>
    </w:pPr>
    <w:rPr>
      <w:rFonts w:ascii="宋体" w:hAnsi="宋体"/>
      <w:b/>
      <w:sz w:val="30"/>
      <w:szCs w:val="30"/>
    </w:rPr>
  </w:style>
  <w:style w:type="character" w:styleId="af3">
    <w:name w:val="Book Title"/>
    <w:uiPriority w:val="33"/>
    <w:qFormat/>
    <w:rPr>
      <w:b/>
      <w:bCs/>
      <w:i/>
      <w:iCs/>
      <w:spacing w:val="5"/>
    </w:rPr>
  </w:style>
  <w:style w:type="character" w:customStyle="1" w:styleId="func">
    <w:name w:val="func"/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No Spacing"/>
    <w:uiPriority w:val="99"/>
    <w:qFormat/>
    <w:pPr>
      <w:widowControl w:val="0"/>
      <w:jc w:val="both"/>
    </w:pPr>
    <w:rPr>
      <w:kern w:val="2"/>
      <w:sz w:val="21"/>
      <w:szCs w:val="21"/>
    </w:rPr>
  </w:style>
  <w:style w:type="character" w:customStyle="1" w:styleId="Input">
    <w:name w:val="Input"/>
    <w:rPr>
      <w:rFonts w:ascii="Courier New" w:hAnsi="Courier New"/>
      <w:b/>
      <w:color w:val="008000"/>
      <w:sz w:val="20"/>
    </w:rPr>
  </w:style>
  <w:style w:type="paragraph" w:styleId="af5">
    <w:name w:val="Normal (Web)"/>
    <w:basedOn w:val="a"/>
    <w:rsid w:val="00CC3B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enovo\Documents\&#33258;&#23450;&#20041;%20Office%20&#27169;&#26495;\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实验报告模板.dotx</Template>
  <TotalTime>1251</TotalTime>
  <Pages>9</Pages>
  <Words>181</Words>
  <Characters>1035</Characters>
  <Application>Microsoft Office Word</Application>
  <DocSecurity>0</DocSecurity>
  <Lines>8</Lines>
  <Paragraphs>2</Paragraphs>
  <ScaleCrop>false</ScaleCrop>
  <Company>Microsoft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cp:lastModifiedBy>Qing ZI JIN</cp:lastModifiedBy>
  <cp:revision>7</cp:revision>
  <dcterms:created xsi:type="dcterms:W3CDTF">2024-10-12T06:23:00Z</dcterms:created>
  <dcterms:modified xsi:type="dcterms:W3CDTF">2024-10-26T05:21:00Z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(#S1.#E1)</vt:lpwstr>
  </property>
  <property fmtid="{D5CDD505-2E9C-101B-9397-08002B2CF9AE}" pid="6" name="ICV">
    <vt:lpwstr>22F6C748773C4C2AA4372038D8F9D21D_13</vt:lpwstr>
  </property>
</Properties>
</file>